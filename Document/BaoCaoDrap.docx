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35492" w14:textId="77777777" w:rsidR="00F5680B" w:rsidRPr="00466BD7" w:rsidRDefault="00F5680B">
      <w:pPr>
        <w:rPr>
          <w:rFonts w:asciiTheme="majorHAnsi" w:hAnsiTheme="majorHAnsi" w:cstheme="majorHAnsi"/>
        </w:rPr>
      </w:pPr>
      <w:r w:rsidRPr="00466BD7">
        <w:rPr>
          <w:rFonts w:asciiTheme="majorHAnsi" w:hAnsiTheme="majorHAnsi" w:cstheme="majorHAnsi"/>
        </w:rPr>
        <w:br w:type="page"/>
      </w:r>
    </w:p>
    <w:p w14:paraId="7D30137E" w14:textId="77777777" w:rsidR="00EC15B9" w:rsidRDefault="00F15850" w:rsidP="00EC15B9">
      <w:pPr>
        <w:pStyle w:val="Heading1"/>
        <w:rPr>
          <w:rFonts w:cstheme="majorHAnsi"/>
        </w:rPr>
      </w:pPr>
      <w:r w:rsidRPr="00466BD7">
        <w:rPr>
          <w:rFonts w:cstheme="majorHAnsi"/>
        </w:rPr>
        <w:lastRenderedPageBreak/>
        <w:t xml:space="preserve">Chương 1: </w:t>
      </w:r>
      <w:r w:rsidR="00EC15B9" w:rsidRPr="00466BD7">
        <w:rPr>
          <w:rFonts w:cstheme="majorHAnsi"/>
        </w:rPr>
        <w:t>Giới Thiệu</w:t>
      </w:r>
      <w:bookmarkStart w:id="0" w:name="_GoBack"/>
      <w:bookmarkEnd w:id="0"/>
    </w:p>
    <w:p w14:paraId="6C3C0EA8" w14:textId="260E38E9" w:rsidR="00B170C9" w:rsidRDefault="0041230B" w:rsidP="0041230B">
      <w:pPr>
        <w:ind w:firstLine="720"/>
        <w:rPr>
          <w:lang w:val="en-US"/>
        </w:rPr>
      </w:pPr>
      <w:r>
        <w:rPr>
          <w:lang w:val="en-US"/>
        </w:rPr>
        <w:t>Đề</w:t>
      </w:r>
      <w:r w:rsidR="00B170C9">
        <w:rPr>
          <w:lang w:val="en-US"/>
        </w:rPr>
        <w:t xml:space="preserve"> tài nghiên cứu bộ điều khiển cân bằng máy ảnh 3 trục được lấy ý tưởng từ việc quan sát các máy bay 4 cánh có gắ</w:t>
      </w:r>
      <w:r w:rsidR="002436A1">
        <w:rPr>
          <w:lang w:val="en-US"/>
        </w:rPr>
        <w:t>n</w:t>
      </w:r>
      <w:r w:rsidR="00B170C9">
        <w:rPr>
          <w:lang w:val="en-US"/>
        </w:rPr>
        <w:t xml:space="preserve"> máy quay phim, việc gắ</w:t>
      </w:r>
      <w:r w:rsidR="002436A1">
        <w:rPr>
          <w:lang w:val="en-US"/>
        </w:rPr>
        <w:t>n</w:t>
      </w:r>
      <w:r w:rsidR="00B170C9">
        <w:rPr>
          <w:lang w:val="en-US"/>
        </w:rPr>
        <w:t xml:space="preserve"> máy quay phim có thể ghi lại hình ảnh từ</w:t>
      </w:r>
      <w:r w:rsidR="00871D7C">
        <w:rPr>
          <w:lang w:val="en-US"/>
        </w:rPr>
        <w:t xml:space="preserve"> trên cao ứng dụng cho </w:t>
      </w:r>
      <w:r w:rsidR="002436A1">
        <w:rPr>
          <w:lang w:val="en-US"/>
        </w:rPr>
        <w:t xml:space="preserve">việc </w:t>
      </w:r>
      <w:r w:rsidR="00871D7C">
        <w:rPr>
          <w:lang w:val="en-US"/>
        </w:rPr>
        <w:t>giám sát hay quay phim</w:t>
      </w:r>
      <w:r w:rsidR="002436A1">
        <w:rPr>
          <w:lang w:val="en-US"/>
        </w:rPr>
        <w:t>,</w:t>
      </w:r>
      <w:r w:rsidR="00871D7C">
        <w:rPr>
          <w:lang w:val="en-US"/>
        </w:rPr>
        <w:t xml:space="preserve"> chụp hình. Khi gắn máy quay vào máy bay </w:t>
      </w:r>
      <w:r w:rsidR="002436A1">
        <w:rPr>
          <w:lang w:val="en-US"/>
        </w:rPr>
        <w:t xml:space="preserve">vì </w:t>
      </w:r>
      <w:r w:rsidR="00871D7C">
        <w:rPr>
          <w:lang w:val="en-US"/>
        </w:rPr>
        <w:t>do ảnh hưởng trong quá trình hoạt độ</w:t>
      </w:r>
      <w:r w:rsidR="002436A1">
        <w:rPr>
          <w:lang w:val="en-US"/>
        </w:rPr>
        <w:t xml:space="preserve">ng: </w:t>
      </w:r>
      <w:r w:rsidR="00871D7C">
        <w:rPr>
          <w:lang w:val="en-US"/>
        </w:rPr>
        <w:t xml:space="preserve">rung động tạo ra từ động cơ, </w:t>
      </w:r>
      <w:r w:rsidR="002436A1">
        <w:rPr>
          <w:lang w:val="en-US"/>
        </w:rPr>
        <w:t>ảnh hương trong khi</w:t>
      </w:r>
      <w:r w:rsidR="00871D7C">
        <w:rPr>
          <w:lang w:val="en-US"/>
        </w:rPr>
        <w:t xml:space="preserve"> duy chuyể</w:t>
      </w:r>
      <w:r w:rsidR="002436A1">
        <w:rPr>
          <w:lang w:val="en-US"/>
        </w:rPr>
        <w:t>n</w:t>
      </w:r>
      <w:r w:rsidR="00871D7C">
        <w:rPr>
          <w:lang w:val="en-US"/>
        </w:rPr>
        <w:t>, ảnh hưởng các yếu tố bên ngoài như gió sẽ làm cho hình ảnh quay về được không được đẹ</w:t>
      </w:r>
      <w:r w:rsidR="002436A1">
        <w:rPr>
          <w:lang w:val="en-US"/>
        </w:rPr>
        <w:t xml:space="preserve">p, và </w:t>
      </w:r>
      <w:r w:rsidR="00871D7C">
        <w:rPr>
          <w:lang w:val="en-US"/>
        </w:rPr>
        <w:t>bị rung.</w:t>
      </w:r>
    </w:p>
    <w:p w14:paraId="06A12213" w14:textId="3D5B9E4C" w:rsidR="00871D7C" w:rsidRDefault="00871D7C" w:rsidP="0041230B">
      <w:pPr>
        <w:ind w:firstLine="720"/>
        <w:rPr>
          <w:lang w:val="en-US"/>
        </w:rPr>
      </w:pPr>
      <w:r>
        <w:rPr>
          <w:lang w:val="en-US"/>
        </w:rPr>
        <w:t xml:space="preserve">Một điểm nữa là khi quay phim </w:t>
      </w:r>
      <w:r w:rsidR="004263B1">
        <w:rPr>
          <w:lang w:val="en-US"/>
        </w:rPr>
        <w:t>ở những môi trường không ổn định, như quay phim khi đi cano trên biển, quay phim lúc chạy thì chắc chắn hình ảnh quay được sẽ bị lắc vì không người quay phim rất khó để ổn định máy quay trong các trường hợp như thế.</w:t>
      </w:r>
    </w:p>
    <w:p w14:paraId="5ECEF80D" w14:textId="7778F2D4" w:rsidR="00746F91" w:rsidRDefault="00746F91" w:rsidP="0041230B">
      <w:pPr>
        <w:ind w:firstLine="720"/>
        <w:rPr>
          <w:lang w:val="en-US"/>
        </w:rPr>
      </w:pPr>
      <w:r>
        <w:rPr>
          <w:lang w:val="en-US"/>
        </w:rPr>
        <w:t>Trên thực tế đã có nhiều thiết bị ổn định máy quay chuyên nghiệp giành cho ngành điện ảnh</w:t>
      </w:r>
      <w:r w:rsidR="00DD47FA">
        <w:rPr>
          <w:lang w:val="en-US"/>
        </w:rPr>
        <w:t>, các thiết bị này được biết đến nhiều hơn với tên gọi gimbal (từ đây sẽ gọi bộ điều khiển/thiết bị cân bằng máy ảnh 3 trục là gimbal. Một số hình ảnh của những bộ gimbal dùng trong điện ả</w:t>
      </w:r>
      <w:r w:rsidR="0041230B">
        <w:rPr>
          <w:lang w:val="en-US"/>
        </w:rPr>
        <w:t>nh và cho máy bay 4 cánh điều khiển từ xa.</w:t>
      </w:r>
    </w:p>
    <w:p w14:paraId="64001E6F" w14:textId="77777777" w:rsidR="002246E1" w:rsidRDefault="002246E1" w:rsidP="00B170C9">
      <w:pPr>
        <w:rPr>
          <w:lang w:val="en-US"/>
        </w:rPr>
      </w:pPr>
    </w:p>
    <w:p w14:paraId="739C6934" w14:textId="6AD688D7" w:rsidR="002246E1" w:rsidRDefault="00337959" w:rsidP="00B170C9">
      <w:r>
        <w:rPr>
          <w:noProof/>
        </w:rPr>
        <w:drawing>
          <wp:inline distT="0" distB="0" distL="0" distR="0" wp14:anchorId="1E03518D" wp14:editId="5FB654DC">
            <wp:extent cx="2692528" cy="2570671"/>
            <wp:effectExtent l="0" t="0" r="0" b="1270"/>
            <wp:docPr id="7" name="Picture 7" descr="http://cdn.shopify.com/s/files/1/0513/9309/products/Ghost_PRO_II_with_camera_grande.jpg?v=143086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shopify.com/s/files/1/0513/9309/products/Ghost_PRO_II_with_camera_grande.jpg?v=14308685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8430" cy="2576305"/>
                    </a:xfrm>
                    <a:prstGeom prst="rect">
                      <a:avLst/>
                    </a:prstGeom>
                    <a:noFill/>
                    <a:ln>
                      <a:noFill/>
                    </a:ln>
                  </pic:spPr>
                </pic:pic>
              </a:graphicData>
            </a:graphic>
          </wp:inline>
        </w:drawing>
      </w:r>
      <w:r w:rsidR="0041230B" w:rsidRPr="0041230B">
        <w:t xml:space="preserve"> </w:t>
      </w:r>
      <w:r w:rsidR="0041230B">
        <w:rPr>
          <w:noProof/>
        </w:rPr>
        <w:drawing>
          <wp:inline distT="0" distB="0" distL="0" distR="0" wp14:anchorId="6D0F1A84" wp14:editId="4E7C8E2E">
            <wp:extent cx="2659051" cy="2682815"/>
            <wp:effectExtent l="0" t="0" r="8255" b="3810"/>
            <wp:docPr id="8" name="Picture 8" descr="http://eehobbies.com.au/wp-content/uploads/2014/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ehobbies.com.au/wp-content/uploads/2014/01/1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106" r="17820"/>
                    <a:stretch/>
                  </pic:blipFill>
                  <pic:spPr bwMode="auto">
                    <a:xfrm>
                      <a:off x="0" y="0"/>
                      <a:ext cx="2661702" cy="2685490"/>
                    </a:xfrm>
                    <a:prstGeom prst="rect">
                      <a:avLst/>
                    </a:prstGeom>
                    <a:noFill/>
                    <a:ln>
                      <a:noFill/>
                    </a:ln>
                    <a:extLst>
                      <a:ext uri="{53640926-AAD7-44D8-BBD7-CCE9431645EC}">
                        <a14:shadowObscured xmlns:a14="http://schemas.microsoft.com/office/drawing/2010/main"/>
                      </a:ext>
                    </a:extLst>
                  </pic:spPr>
                </pic:pic>
              </a:graphicData>
            </a:graphic>
          </wp:inline>
        </w:drawing>
      </w:r>
    </w:p>
    <w:p w14:paraId="368A075E" w14:textId="77777777" w:rsidR="0041230B" w:rsidRDefault="0041230B" w:rsidP="00B170C9"/>
    <w:p w14:paraId="5FA0D4CE" w14:textId="01222553" w:rsidR="00F25594" w:rsidRDefault="0041230B" w:rsidP="00B170C9">
      <w:pPr>
        <w:rPr>
          <w:lang w:val="en-US"/>
        </w:rPr>
      </w:pPr>
      <w:r>
        <w:rPr>
          <w:lang w:val="en-US"/>
        </w:rPr>
        <w:tab/>
        <w:t>Giá của những bộ</w:t>
      </w:r>
      <w:r w:rsidR="00F25594">
        <w:rPr>
          <w:lang w:val="en-US"/>
        </w:rPr>
        <w:t xml:space="preserve"> cân</w:t>
      </w:r>
      <w:r>
        <w:rPr>
          <w:lang w:val="en-US"/>
        </w:rPr>
        <w:t xml:space="preserve"> bằng này giao động từ </w:t>
      </w:r>
      <w:r w:rsidR="00F25594">
        <w:rPr>
          <w:lang w:val="en-US"/>
        </w:rPr>
        <w:t>$1000 đến trên $3000</w:t>
      </w:r>
      <w:r w:rsidR="005E0870">
        <w:rPr>
          <w:lang w:val="en-US"/>
        </w:rPr>
        <w:fldChar w:fldCharType="begin" w:fldLock="1"/>
      </w:r>
      <w:r w:rsidR="005E0870">
        <w:rPr>
          <w:lang w:val="en-US"/>
        </w:rPr>
        <w:instrText>ADDIN CSL_CITATION { "citationItems" : [ { "id" : "ITEM-1", "itemData" : { "URL" : "http://ghostgimbals.com/collections/ghost-gimbals", "accessed" : { "date-parts" : [ [ "2015", "11", "7" ] ] }, "id" : "ITEM-1", "issued" : { "date-parts" : [ [ "0" ] ] }, "title" : "Ghost Gimbals | Spaulding International Cinema", "type" : "webpage" }, "uris" : [ "http://www.mendeley.com/documents/?uuid=32e75db1-57be-4d2c-a9df-1cfdd729696b" ] } ], "mendeley" : { "formattedCitation" : "[1]", "plainTextFormattedCitation" : "[1]" }, "properties" : { "noteIndex" : 0 }, "schema" : "https://github.com/citation-style-language/schema/raw/master/csl-citation.json" }</w:instrText>
      </w:r>
      <w:r w:rsidR="005E0870">
        <w:rPr>
          <w:lang w:val="en-US"/>
        </w:rPr>
        <w:fldChar w:fldCharType="separate"/>
      </w:r>
      <w:r w:rsidR="005E0870" w:rsidRPr="005E0870">
        <w:rPr>
          <w:noProof/>
          <w:lang w:val="en-US"/>
        </w:rPr>
        <w:t>[1]</w:t>
      </w:r>
      <w:r w:rsidR="005E0870">
        <w:rPr>
          <w:lang w:val="en-US"/>
        </w:rPr>
        <w:fldChar w:fldCharType="end"/>
      </w:r>
      <w:r w:rsidR="00F25594">
        <w:rPr>
          <w:lang w:val="en-US"/>
        </w:rPr>
        <w:t>, vì giá đắt nên nhóm quyết định tự nghiên cứu cho mình một bộ cân bằng như thế</w:t>
      </w:r>
      <w:r w:rsidR="005E0870">
        <w:rPr>
          <w:lang w:val="en-US"/>
        </w:rPr>
        <w:t>, để có thể quay phim và chụp hình với hình ảnh đẹp nhất.</w:t>
      </w:r>
    </w:p>
    <w:p w14:paraId="15FEA052" w14:textId="1B869CCA" w:rsidR="005E0870" w:rsidRPr="00B170C9" w:rsidRDefault="005E0870" w:rsidP="00B170C9">
      <w:pPr>
        <w:rPr>
          <w:lang w:val="en-US"/>
        </w:rPr>
      </w:pPr>
      <w:r>
        <w:rPr>
          <w:lang w:val="en-US"/>
        </w:rPr>
        <w:tab/>
        <w:t xml:space="preserve">Một nguyên nhân khác cho việc chọn đề tài này là nhóm mong muốn có thể hiện thực nên 1 hệ thống có thể tự cân bằng và áp dụng những kiến thức này để xây dụng những ứng dụng thú vị khác như là máy bay cân bằng 4 cánh hoặc </w:t>
      </w:r>
      <w:r w:rsidR="002436A1">
        <w:rPr>
          <w:lang w:val="en-US"/>
        </w:rPr>
        <w:t>bàn chơi bida dành cho các thuyền lớn trên biển.</w:t>
      </w:r>
    </w:p>
    <w:p w14:paraId="3868BA4A" w14:textId="77777777" w:rsidR="00EC15B9" w:rsidRPr="00466BD7" w:rsidRDefault="00F15850" w:rsidP="00EC15B9">
      <w:pPr>
        <w:pStyle w:val="Heading1"/>
        <w:rPr>
          <w:rFonts w:cstheme="majorHAnsi"/>
        </w:rPr>
      </w:pPr>
      <w:r w:rsidRPr="00466BD7">
        <w:rPr>
          <w:rFonts w:cstheme="majorHAnsi"/>
        </w:rPr>
        <w:t xml:space="preserve">Chương 2: </w:t>
      </w:r>
      <w:r w:rsidR="00EC15B9" w:rsidRPr="00466BD7">
        <w:rPr>
          <w:rFonts w:cstheme="majorHAnsi"/>
        </w:rPr>
        <w:t>Cơ sở lý thuyết</w:t>
      </w:r>
    </w:p>
    <w:p w14:paraId="24BF89EB" w14:textId="77777777" w:rsidR="001A79A6" w:rsidRPr="00466BD7" w:rsidRDefault="00F15850" w:rsidP="00EC15B9">
      <w:pPr>
        <w:pStyle w:val="Heading2"/>
        <w:rPr>
          <w:rFonts w:cstheme="majorHAnsi"/>
        </w:rPr>
      </w:pPr>
      <w:r w:rsidRPr="00466BD7">
        <w:rPr>
          <w:rFonts w:cstheme="majorHAnsi"/>
        </w:rPr>
        <w:t xml:space="preserve">2.1 </w:t>
      </w:r>
      <w:r w:rsidR="00F5680B" w:rsidRPr="00466BD7">
        <w:rPr>
          <w:rFonts w:cstheme="majorHAnsi"/>
        </w:rPr>
        <w:t>Sử dụng cảm biến</w:t>
      </w:r>
    </w:p>
    <w:p w14:paraId="631AB876" w14:textId="77777777" w:rsidR="00F5680B" w:rsidRPr="00466BD7" w:rsidRDefault="00F5680B" w:rsidP="00E02E81">
      <w:pPr>
        <w:ind w:firstLine="720"/>
        <w:jc w:val="both"/>
        <w:rPr>
          <w:rFonts w:asciiTheme="majorHAnsi" w:hAnsiTheme="majorHAnsi" w:cstheme="majorHAnsi"/>
        </w:rPr>
      </w:pPr>
      <w:r w:rsidRPr="00466BD7">
        <w:rPr>
          <w:rFonts w:asciiTheme="majorHAnsi" w:hAnsiTheme="majorHAnsi" w:cstheme="majorHAnsi"/>
        </w:rPr>
        <w:t>Để tìm được sự định hướng (góc roll, pitch) của một đối tượng không chuyển động có thể sử dụng cảm biến gia tốc kế. Đối với một đối tượng tĩnh, cảm biến gia tốc kế đo “lực hấp dẫn” ở 3 trục, sau đó trả về hướng của đố</w:t>
      </w:r>
      <w:r w:rsidR="00B31C00" w:rsidRPr="00466BD7">
        <w:rPr>
          <w:rFonts w:asciiTheme="majorHAnsi" w:hAnsiTheme="majorHAnsi" w:cstheme="majorHAnsi"/>
        </w:rPr>
        <w:t>i tượng.</w:t>
      </w:r>
    </w:p>
    <w:p w14:paraId="13237AA2" w14:textId="77777777" w:rsidR="00906544" w:rsidRPr="00466BD7" w:rsidRDefault="00906544" w:rsidP="00E02E81">
      <w:pPr>
        <w:ind w:firstLine="720"/>
        <w:jc w:val="both"/>
        <w:rPr>
          <w:rFonts w:asciiTheme="majorHAnsi" w:hAnsiTheme="majorHAnsi" w:cstheme="majorHAnsi"/>
        </w:rPr>
      </w:pPr>
      <w:r w:rsidRPr="00466BD7">
        <w:rPr>
          <w:rFonts w:asciiTheme="majorHAnsi" w:hAnsiTheme="majorHAnsi" w:cstheme="majorHAnsi"/>
        </w:rPr>
        <w:lastRenderedPageBreak/>
        <w:t>Phương pháp này cho kết quá khá chính xác nếu đối tượng đo không duy chuyển (thường được sử dụng nhiều nhất trên các điện thoại thông minh)</w:t>
      </w:r>
      <w:r w:rsidR="00D706F8" w:rsidRPr="00466BD7">
        <w:rPr>
          <w:rFonts w:asciiTheme="majorHAnsi" w:hAnsiTheme="majorHAnsi" w:cstheme="majorHAnsi"/>
        </w:rPr>
        <w:t xml:space="preserve">, còn khi duy chuyển vật thể cần đo thì đã tạo một lực tác động lên nó. Điều này làm thay đổi giá trị của gia tốc kế, nên sẽ có một phương pháp </w:t>
      </w:r>
      <w:r w:rsidR="006E0198" w:rsidRPr="00466BD7">
        <w:rPr>
          <w:rFonts w:asciiTheme="majorHAnsi" w:hAnsiTheme="majorHAnsi" w:cstheme="majorHAnsi"/>
        </w:rPr>
        <w:t>khác chính xác hơn</w:t>
      </w:r>
    </w:p>
    <w:p w14:paraId="532464AE" w14:textId="77777777" w:rsidR="006E0198" w:rsidRPr="00466BD7" w:rsidRDefault="006E0198" w:rsidP="00E02E81">
      <w:pPr>
        <w:ind w:firstLine="720"/>
        <w:jc w:val="both"/>
        <w:rPr>
          <w:rFonts w:asciiTheme="majorHAnsi" w:hAnsiTheme="majorHAnsi" w:cstheme="majorHAnsi"/>
        </w:rPr>
      </w:pPr>
      <w:r w:rsidRPr="00466BD7">
        <w:rPr>
          <w:rFonts w:asciiTheme="majorHAnsi" w:hAnsiTheme="majorHAnsi" w:cstheme="majorHAnsi"/>
        </w:rPr>
        <w:t>Thêm nữa, cảm biến gia tốc kế rất nhạy với những những lực tác động bên ngoài (ảnh hưởng của rung lắc khi sản phẩm hoạt động)</w:t>
      </w:r>
      <w:r w:rsidR="00D7470C" w:rsidRPr="00466BD7">
        <w:rPr>
          <w:rFonts w:asciiTheme="majorHAnsi" w:hAnsiTheme="majorHAnsi" w:cstheme="majorHAnsi"/>
        </w:rPr>
        <w:t xml:space="preserve"> vì vậy để cho hệ thống có thể hoạt động được, nhất thiết phải tìm được chính xác góc (smooth angle) của đối tượng. Đây là bước quan trọng nhất, vì khi góc của đối tượng không chính xác hay không ổn định thì việc điề</w:t>
      </w:r>
      <w:r w:rsidR="00021DB4" w:rsidRPr="00466BD7">
        <w:rPr>
          <w:rFonts w:asciiTheme="majorHAnsi" w:hAnsiTheme="majorHAnsi" w:cstheme="majorHAnsi"/>
        </w:rPr>
        <w:t>u khiển cân bằng cho đối tượng đố là không thực hiện được.</w:t>
      </w:r>
    </w:p>
    <w:p w14:paraId="36373A28" w14:textId="77777777" w:rsidR="0036418F" w:rsidRPr="00466BD7" w:rsidRDefault="00161A6D" w:rsidP="00E02E81">
      <w:pPr>
        <w:ind w:firstLine="720"/>
        <w:jc w:val="both"/>
        <w:rPr>
          <w:rFonts w:asciiTheme="majorHAnsi" w:hAnsiTheme="majorHAnsi" w:cstheme="majorHAnsi"/>
        </w:rPr>
      </w:pPr>
      <w:r w:rsidRPr="00466BD7">
        <w:rPr>
          <w:rFonts w:asciiTheme="majorHAnsi" w:hAnsiTheme="majorHAnsi" w:cstheme="majorHAnsi"/>
        </w:rPr>
        <w:t>Như đã nói ở trên chỉ sử dụng gia tốc kế để tính góc quay là chưa đủ, cần phải sử dụng thêm một bộ lọc tín hiệu để giảm đi sự rung lắc tác động lên đối tượng</w:t>
      </w:r>
      <w:r w:rsidR="00E25372" w:rsidRPr="00466BD7">
        <w:rPr>
          <w:rFonts w:asciiTheme="majorHAnsi" w:hAnsiTheme="majorHAnsi" w:cstheme="majorHAnsi"/>
        </w:rPr>
        <w:t>. Bộ lọc tín hiệu ở đây là những bộ lọc số (bộ lọc mềm) được nhúng vào trong mã nguồn của hệ thống, có nhiều bộ lọc số khác nhau đã được ứng dụ</w:t>
      </w:r>
      <w:r w:rsidR="00074057" w:rsidRPr="00466BD7">
        <w:rPr>
          <w:rFonts w:asciiTheme="majorHAnsi" w:hAnsiTheme="majorHAnsi" w:cstheme="majorHAnsi"/>
        </w:rPr>
        <w:t>ng như Kalman, Compleme</w:t>
      </w:r>
      <w:r w:rsidR="00A5606D" w:rsidRPr="00466BD7">
        <w:rPr>
          <w:rFonts w:asciiTheme="majorHAnsi" w:hAnsiTheme="majorHAnsi" w:cstheme="majorHAnsi"/>
        </w:rPr>
        <w:t xml:space="preserve">ntary, Ballistic. </w:t>
      </w:r>
    </w:p>
    <w:p w14:paraId="7FBEED4A" w14:textId="77777777" w:rsidR="00021DB4" w:rsidRPr="00466BD7" w:rsidRDefault="00A5606D" w:rsidP="00E02E81">
      <w:pPr>
        <w:ind w:firstLine="720"/>
        <w:jc w:val="both"/>
        <w:rPr>
          <w:rFonts w:asciiTheme="majorHAnsi" w:hAnsiTheme="majorHAnsi" w:cstheme="majorHAnsi"/>
        </w:rPr>
      </w:pPr>
      <w:r w:rsidRPr="00466BD7">
        <w:rPr>
          <w:rFonts w:asciiTheme="majorHAnsi" w:hAnsiTheme="majorHAnsi" w:cstheme="majorHAnsi"/>
        </w:rPr>
        <w:t>Các bộ kể trên điều có ưu nhược điểm riêng và được ứng dụng cho các hệ thống khác nhau, Kalman được ứng dụng cho máy bay với sự kết hợp của cảm biến gia tốc và con quay hồi chuyển (hoặc kết hợp thêm cảm biến từ trường) ứng dụng cho máy bay 4 cánh, Ballistic thường kết dùng trong các máy bay 4 cánh có thêm GPS</w:t>
      </w:r>
      <w:r w:rsidR="0036418F" w:rsidRPr="00466BD7">
        <w:rPr>
          <w:rFonts w:asciiTheme="majorHAnsi" w:hAnsiTheme="majorHAnsi" w:cstheme="majorHAnsi"/>
        </w:rPr>
        <w:t xml:space="preserve">, riêng bộ lọc Complementary được ứng dụng nhiều vào các ứng dụng trong mô hình tự cân bằng (xe cân bằng, glimbal) vì tính dể hiện thực và hiểu quả sử dụng nguồn tài nguyên trong các hệ thống nhúng nhỏ. Phần tiếp theo sẽ trình bày chi tiết hơn về hoạt động của cảm biến gia tốc, con quay hồi chuyển, hoạt động của bộ lọc </w:t>
      </w:r>
      <w:r w:rsidR="009B46C6" w:rsidRPr="00466BD7">
        <w:rPr>
          <w:rFonts w:asciiTheme="majorHAnsi" w:hAnsiTheme="majorHAnsi" w:cstheme="majorHAnsi"/>
        </w:rPr>
        <w:t>Complementary, so sánh hiệu quả của nó so với các bộ lọc Kalman.</w:t>
      </w:r>
    </w:p>
    <w:p w14:paraId="5AA22B23" w14:textId="77777777" w:rsidR="009B46C6" w:rsidRPr="00466BD7" w:rsidRDefault="00F15850" w:rsidP="00EC15B9">
      <w:pPr>
        <w:pStyle w:val="Heading3"/>
        <w:rPr>
          <w:rFonts w:cstheme="majorHAnsi"/>
        </w:rPr>
      </w:pPr>
      <w:r w:rsidRPr="00466BD7">
        <w:rPr>
          <w:rFonts w:cstheme="majorHAnsi"/>
        </w:rPr>
        <w:t xml:space="preserve">2.1.1 </w:t>
      </w:r>
      <w:r w:rsidR="009B46C6" w:rsidRPr="00466BD7">
        <w:rPr>
          <w:rFonts w:cstheme="majorHAnsi"/>
        </w:rPr>
        <w:t>Giới thiệu cảm biến</w:t>
      </w:r>
    </w:p>
    <w:p w14:paraId="1A5DD647" w14:textId="77777777" w:rsidR="009B46C6" w:rsidRDefault="00F15850" w:rsidP="00EC15B9">
      <w:pPr>
        <w:pStyle w:val="Heading4"/>
        <w:rPr>
          <w:rFonts w:cstheme="majorHAnsi"/>
        </w:rPr>
      </w:pPr>
      <w:r w:rsidRPr="00466BD7">
        <w:rPr>
          <w:rFonts w:cstheme="majorHAnsi"/>
        </w:rPr>
        <w:t>2.1.1.1</w:t>
      </w:r>
      <w:r w:rsidR="009B46C6" w:rsidRPr="00466BD7">
        <w:rPr>
          <w:rFonts w:cstheme="majorHAnsi"/>
        </w:rPr>
        <w:t>Gia tốc kế</w:t>
      </w:r>
    </w:p>
    <w:p w14:paraId="0830D92F" w14:textId="77777777" w:rsidR="00F15F3F" w:rsidRPr="00D876BE" w:rsidRDefault="00F15F3F" w:rsidP="00F15F3F">
      <w:pPr>
        <w:pStyle w:val="Noidung"/>
      </w:pPr>
      <w:r w:rsidRPr="00D876BE">
        <w:t>Để có thể hình dung về gia tốc kế một cách rõ ràng, phương pháp hiệu quả nhất là tưởng tượng mộ</w:t>
      </w:r>
      <w:r>
        <w:t xml:space="preserve">t cái </w:t>
      </w:r>
      <w:r w:rsidRPr="00D876BE">
        <w:t>hộp hình vuông và một quả bóng nhỏ ở bên trong, như hình mô phỏng bên dưới.</w:t>
      </w:r>
    </w:p>
    <w:p w14:paraId="55089C3E" w14:textId="77777777" w:rsidR="00F15F3F" w:rsidRPr="00D876BE" w:rsidRDefault="00F15F3F" w:rsidP="00F15F3F">
      <w:pPr>
        <w:jc w:val="center"/>
        <w:rPr>
          <w:rFonts w:eastAsia="Times New Roman"/>
        </w:rPr>
      </w:pPr>
      <w:r w:rsidRPr="00D876BE">
        <w:rPr>
          <w:noProof/>
        </w:rPr>
        <w:t xml:space="preserve"> </w:t>
      </w:r>
      <w:r w:rsidRPr="00D876BE">
        <w:rPr>
          <w:noProof/>
        </w:rPr>
        <w:drawing>
          <wp:inline distT="0" distB="0" distL="0" distR="0" wp14:anchorId="349E0EAA" wp14:editId="2EA56CBF">
            <wp:extent cx="2504661" cy="2101982"/>
            <wp:effectExtent l="0" t="0" r="0" b="0"/>
            <wp:docPr id="79" name="Picture 79"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model"/>
                    <pic:cNvPicPr>
                      <a:picLocks noChangeAspect="1" noChangeArrowheads="1"/>
                    </pic:cNvPicPr>
                  </pic:nvPicPr>
                  <pic:blipFill rotWithShape="1">
                    <a:blip r:embed="rId10">
                      <a:extLst>
                        <a:ext uri="{28A0092B-C50C-407E-A947-70E740481C1C}">
                          <a14:useLocalDpi xmlns:a14="http://schemas.microsoft.com/office/drawing/2010/main" val="0"/>
                        </a:ext>
                      </a:extLst>
                    </a:blip>
                    <a:srcRect l="19778" t="15806" r="11111"/>
                    <a:stretch/>
                  </pic:blipFill>
                  <pic:spPr bwMode="auto">
                    <a:xfrm>
                      <a:off x="0" y="0"/>
                      <a:ext cx="2510510" cy="2106890"/>
                    </a:xfrm>
                    <a:prstGeom prst="rect">
                      <a:avLst/>
                    </a:prstGeom>
                    <a:noFill/>
                    <a:ln>
                      <a:noFill/>
                    </a:ln>
                    <a:extLst>
                      <a:ext uri="{53640926-AAD7-44D8-BBD7-CCE9431645EC}">
                        <a14:shadowObscured xmlns:a14="http://schemas.microsoft.com/office/drawing/2010/main"/>
                      </a:ext>
                    </a:extLst>
                  </pic:spPr>
                </pic:pic>
              </a:graphicData>
            </a:graphic>
          </wp:inline>
        </w:drawing>
      </w:r>
    </w:p>
    <w:p w14:paraId="465ECAE5" w14:textId="77777777" w:rsidR="00F15F3F" w:rsidRPr="00D876BE" w:rsidRDefault="00F15F3F" w:rsidP="00F15F3F">
      <w:pPr>
        <w:pStyle w:val="Hinh"/>
      </w:pPr>
      <w:bookmarkStart w:id="1" w:name="_Toc422432761"/>
      <w:r>
        <w:t>Hình 2 – 17:</w:t>
      </w:r>
      <w:r w:rsidRPr="00D876BE">
        <w:t xml:space="preserve"> Mô phỏng gia tốc kế</w:t>
      </w:r>
      <w:bookmarkEnd w:id="1"/>
    </w:p>
    <w:p w14:paraId="3D9A7AE6" w14:textId="77777777" w:rsidR="00F15F3F" w:rsidRPr="00D876BE" w:rsidRDefault="00F15F3F" w:rsidP="00F15F3F">
      <w:pPr>
        <w:pStyle w:val="Noidung"/>
      </w:pPr>
      <w:r w:rsidRPr="00D876BE">
        <w:t xml:space="preserve">Nếu để cái hộp đó ở một nơi không có trọng lực, có nghĩa là không có bất cứ “trường” nào tác động vào quả bóng, lúc đó quả bóng sẽ ở vị trí giữa hộp. Hình trên đã bỏ đi mặt phẳng Y+, tưởng tượng mỗi mặt phẳng (vách của chiếc hộp) có thể đo được </w:t>
      </w:r>
      <w:r w:rsidRPr="00D876BE">
        <w:lastRenderedPageBreak/>
        <w:t>lực va chạm của quả bóng vào nó (đo được độ nhạy – sensitive). Nếu bất thình lình duy chuyển cái hộp về phía bên trái (giả sử với gia tốc 1g = 9.8 m/s</w:t>
      </w:r>
      <w:r w:rsidRPr="00D876BE">
        <w:rPr>
          <w:vertAlign w:val="superscript"/>
        </w:rPr>
        <w:t>2</w:t>
      </w:r>
      <w:r>
        <w:rPr>
          <w:vertAlign w:val="subscript"/>
        </w:rPr>
        <w:t xml:space="preserve"> </w:t>
      </w:r>
      <w:r>
        <w:t>)</w:t>
      </w:r>
      <w:r w:rsidRPr="00D876BE">
        <w:t>, lúc này quả bóng sẽ duy chuyển rồi chạm vào vách X-, bằng cách đo lực tác dụng của quả bóng vào vách của hộp ta được kết quả lực (như giả sử là -1g) trên trục X. Hình tiếp theo sẽ mô tả cho quá trình trên.</w:t>
      </w:r>
    </w:p>
    <w:p w14:paraId="6A699CDF" w14:textId="77777777" w:rsidR="00F15F3F" w:rsidRPr="00D876BE" w:rsidRDefault="00F15F3F" w:rsidP="00F15F3F">
      <w:pPr>
        <w:keepNext/>
        <w:jc w:val="center"/>
      </w:pPr>
      <w:r w:rsidRPr="00D876BE">
        <w:rPr>
          <w:noProof/>
        </w:rPr>
        <w:drawing>
          <wp:inline distT="0" distB="0" distL="0" distR="0" wp14:anchorId="1B499ED3" wp14:editId="725ECA68">
            <wp:extent cx="3371353" cy="2096111"/>
            <wp:effectExtent l="0" t="0" r="635" b="0"/>
            <wp:docPr id="80" name="Picture 80"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leromet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6862" cy="2105754"/>
                    </a:xfrm>
                    <a:prstGeom prst="rect">
                      <a:avLst/>
                    </a:prstGeom>
                    <a:noFill/>
                    <a:ln>
                      <a:noFill/>
                    </a:ln>
                  </pic:spPr>
                </pic:pic>
              </a:graphicData>
            </a:graphic>
          </wp:inline>
        </w:drawing>
      </w:r>
    </w:p>
    <w:p w14:paraId="70B4169D" w14:textId="77777777" w:rsidR="00F15F3F" w:rsidRPr="00D876BE" w:rsidRDefault="00F15F3F" w:rsidP="00F15F3F">
      <w:pPr>
        <w:pStyle w:val="Hinh"/>
      </w:pPr>
      <w:bookmarkStart w:id="2" w:name="_Toc422432762"/>
      <w:r>
        <w:t>Hình 2 – 18:</w:t>
      </w:r>
      <w:r w:rsidRPr="00D876BE">
        <w:t xml:space="preserve">  Gia tốc kế duy chuyển sang trái</w:t>
      </w:r>
      <w:bookmarkEnd w:id="2"/>
    </w:p>
    <w:p w14:paraId="47D46BB0" w14:textId="77777777" w:rsidR="00F15F3F" w:rsidRPr="00D876BE" w:rsidRDefault="00F15F3F" w:rsidP="00F15F3F">
      <w:pPr>
        <w:pStyle w:val="Noidung"/>
      </w:pPr>
      <w:r w:rsidRPr="00D876BE">
        <w:t>Chú ý rằng gia tốc kế sẽ lấy lực tác dụng có hướng ngược lại với hướng vector gia tốc, lực này gọi là lực khả dĩ (Fictitious Force). Gia tốc kế đo được gia tốc thông qua lực gián tiếp tác dụng vào vách ngăn của nó, lực này có thể được gây ra bởi gia tốc nhưng trong thực tế thì không phải chỉ có l</w:t>
      </w:r>
      <w:r>
        <w:t>ự</w:t>
      </w:r>
      <w:r w:rsidRPr="00D876BE">
        <w:t xml:space="preserve">c gia tốc. </w:t>
      </w:r>
      <w:r>
        <w:t>Nguyên nhân v</w:t>
      </w:r>
      <w:r w:rsidRPr="00D876BE">
        <w:t>ì gia tốc kế được sử dụng ở Trái Đất, nghĩa là nó có lực hấp dẫn tác dụng lên nó, bình thường thì quả bóng sẽ chạm vào một phía nào đó của vách ngăn (mặt phẳng Z- chẳng hạn).</w:t>
      </w:r>
    </w:p>
    <w:p w14:paraId="3B341315" w14:textId="77777777" w:rsidR="00F15F3F" w:rsidRPr="00D876BE" w:rsidRDefault="00F15F3F" w:rsidP="00F15F3F">
      <w:pPr>
        <w:keepNext/>
        <w:jc w:val="center"/>
      </w:pPr>
      <w:r w:rsidRPr="00D876BE">
        <w:rPr>
          <w:noProof/>
        </w:rPr>
        <w:drawing>
          <wp:inline distT="0" distB="0" distL="0" distR="0" wp14:anchorId="3987FC1B" wp14:editId="30DF6942">
            <wp:extent cx="3212327" cy="2139489"/>
            <wp:effectExtent l="0" t="0" r="0" b="0"/>
            <wp:docPr id="81" name="Picture 81"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lerometer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4149" cy="2147363"/>
                    </a:xfrm>
                    <a:prstGeom prst="rect">
                      <a:avLst/>
                    </a:prstGeom>
                    <a:noFill/>
                    <a:ln>
                      <a:noFill/>
                    </a:ln>
                  </pic:spPr>
                </pic:pic>
              </a:graphicData>
            </a:graphic>
          </wp:inline>
        </w:drawing>
      </w:r>
    </w:p>
    <w:p w14:paraId="57CCE5CB" w14:textId="77777777" w:rsidR="00F15F3F" w:rsidRDefault="00F15F3F" w:rsidP="00F15F3F">
      <w:pPr>
        <w:pStyle w:val="Hinh"/>
      </w:pPr>
      <w:bookmarkStart w:id="3" w:name="_Toc422432763"/>
      <w:r>
        <w:t>Hình 2 – 19:</w:t>
      </w:r>
      <w:r w:rsidRPr="00D876BE">
        <w:t xml:space="preserve"> Ảnh hưởng của lực hấp dẫ</w:t>
      </w:r>
      <w:r>
        <w:t>n</w:t>
      </w:r>
      <w:bookmarkEnd w:id="3"/>
    </w:p>
    <w:p w14:paraId="6A987C6D" w14:textId="77777777" w:rsidR="00F15F3F" w:rsidRPr="004F6172" w:rsidRDefault="00F15F3F" w:rsidP="00F15F3F">
      <w:pPr>
        <w:pStyle w:val="Noidung"/>
        <w:rPr>
          <w:rFonts w:eastAsiaTheme="minorEastAsia"/>
        </w:rPr>
      </w:pPr>
      <w:r w:rsidRPr="00D876BE">
        <w:t>Đó là lí do tại sao chiếc hộp mặ</w:t>
      </w:r>
      <w:r>
        <w:t>c dù không có di</w:t>
      </w:r>
      <w:r w:rsidRPr="00D876BE">
        <w:t xml:space="preserve"> chuyển nhưng ta vẫn đọc được giá trị -1g ở trục Z. Kết quả đo này là do lực hấp dẫn tác dụng vào quả bóng chứ không phải </w:t>
      </w:r>
      <w:r w:rsidRPr="00D876BE">
        <w:lastRenderedPageBreak/>
        <w:t xml:space="preserve">ta duy chuyển chiếc hộp. Trong thực tế có thể có nhiều lực khác nhau tác dụng lên gia tốc kế, ví dụ, nếu quả bóng trong chiếc hộp </w:t>
      </w:r>
      <w:r>
        <w:t xml:space="preserve">được </w:t>
      </w:r>
      <w:r w:rsidRPr="00D876BE">
        <w:t>là</w:t>
      </w:r>
      <w:r>
        <w:t>m từ</w:t>
      </w:r>
      <w:r w:rsidRPr="00D876BE">
        <w:t xml:space="preserve"> </w:t>
      </w:r>
      <w:r>
        <w:t xml:space="preserve">kim </w:t>
      </w:r>
      <w:r w:rsidRPr="00D876BE">
        <w:t>loại, vậy thì trong môi trường có từ trườ</w:t>
      </w:r>
      <w:r>
        <w:t>ng,</w:t>
      </w:r>
      <w:r w:rsidRPr="00D876BE">
        <w:t xml:space="preserve"> chắc chắn kết quả đo sẽ bị ảnh hưởng. </w:t>
      </w:r>
    </w:p>
    <w:p w14:paraId="76EA6013" w14:textId="77777777" w:rsidR="00F15F3F" w:rsidRPr="00D876BE" w:rsidRDefault="00F15F3F" w:rsidP="00F15F3F">
      <w:pPr>
        <w:pStyle w:val="Noidung"/>
      </w:pPr>
      <w:r w:rsidRPr="00D876BE">
        <w:t>Giá trị thực của gia tốc kế đến t</w:t>
      </w:r>
      <w:r>
        <w:t>ừ</w:t>
      </w:r>
      <w:r w:rsidRPr="00D876BE">
        <w:t xml:space="preserve"> phép đo của cả 3 trục, ví dụ nếu xoay chiếc hộp một góc 45 độ, cùng chiều kim đồng hồ, lúc này quả bóng chạ</w:t>
      </w:r>
      <w:r>
        <w:t>m vào 2 vách ngăn</w:t>
      </w:r>
      <w:r w:rsidRPr="00D876BE">
        <w:t xml:space="preserve"> là Z- và X- như hình bên dưới. </w:t>
      </w:r>
    </w:p>
    <w:p w14:paraId="1874AA1F" w14:textId="77777777" w:rsidR="00F15F3F" w:rsidRPr="00D876BE" w:rsidRDefault="00F15F3F" w:rsidP="00F15F3F">
      <w:pPr>
        <w:keepNext/>
        <w:jc w:val="center"/>
      </w:pPr>
      <w:r w:rsidRPr="00D876BE">
        <w:rPr>
          <w:noProof/>
        </w:rPr>
        <w:drawing>
          <wp:inline distT="0" distB="0" distL="0" distR="0" wp14:anchorId="05D5CD77" wp14:editId="76380274">
            <wp:extent cx="2671638" cy="2242330"/>
            <wp:effectExtent l="0" t="0" r="0" b="0"/>
            <wp:docPr id="82" name="Picture 82"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lerometer model"/>
                    <pic:cNvPicPr>
                      <a:picLocks noChangeAspect="1" noChangeArrowheads="1"/>
                    </pic:cNvPicPr>
                  </pic:nvPicPr>
                  <pic:blipFill rotWithShape="1">
                    <a:blip r:embed="rId13">
                      <a:extLst>
                        <a:ext uri="{28A0092B-C50C-407E-A947-70E740481C1C}">
                          <a14:useLocalDpi xmlns:a14="http://schemas.microsoft.com/office/drawing/2010/main" val="0"/>
                        </a:ext>
                      </a:extLst>
                    </a:blip>
                    <a:srcRect t="3211"/>
                    <a:stretch/>
                  </pic:blipFill>
                  <pic:spPr bwMode="auto">
                    <a:xfrm>
                      <a:off x="0" y="0"/>
                      <a:ext cx="2686577" cy="2254869"/>
                    </a:xfrm>
                    <a:prstGeom prst="rect">
                      <a:avLst/>
                    </a:prstGeom>
                    <a:noFill/>
                    <a:ln>
                      <a:noFill/>
                    </a:ln>
                    <a:extLst>
                      <a:ext uri="{53640926-AAD7-44D8-BBD7-CCE9431645EC}">
                        <a14:shadowObscured xmlns:a14="http://schemas.microsoft.com/office/drawing/2010/main"/>
                      </a:ext>
                    </a:extLst>
                  </pic:spPr>
                </pic:pic>
              </a:graphicData>
            </a:graphic>
          </wp:inline>
        </w:drawing>
      </w:r>
    </w:p>
    <w:p w14:paraId="4EAF2C6C" w14:textId="77777777" w:rsidR="00F15F3F" w:rsidRPr="004F6172" w:rsidRDefault="00F15F3F" w:rsidP="00F15F3F">
      <w:pPr>
        <w:pStyle w:val="Hinh"/>
      </w:pPr>
      <w:bookmarkStart w:id="4" w:name="_Toc422432764"/>
      <w:r>
        <w:t xml:space="preserve">Hình 2 – 20: </w:t>
      </w:r>
      <w:r w:rsidRPr="00D876BE">
        <w:t>Tác dụ</w:t>
      </w:r>
      <w:r>
        <w:t>ng vào 2 hướng</w:t>
      </w:r>
      <w:bookmarkEnd w:id="4"/>
    </w:p>
    <w:p w14:paraId="3147F7D0" w14:textId="77777777" w:rsidR="00F15F3F" w:rsidRPr="00D876BE" w:rsidRDefault="00F15F3F" w:rsidP="00F15F3F">
      <w:pPr>
        <w:pStyle w:val="Noidung"/>
        <w:rPr>
          <w:rFonts w:eastAsia="Times New Roman"/>
        </w:rPr>
      </w:pPr>
      <w:r w:rsidRPr="00D876BE">
        <w:rPr>
          <w:rFonts w:eastAsia="Times New Roman"/>
        </w:rPr>
        <w:t>Kết quả đo được là: X = -0.71g, Y = 0g và Z = -0.71g</w:t>
      </w:r>
    </w:p>
    <w:p w14:paraId="30FAB277" w14:textId="77777777" w:rsidR="00F15F3F" w:rsidRPr="00D876BE" w:rsidRDefault="00F15F3F" w:rsidP="00F15F3F">
      <w:pPr>
        <w:pStyle w:val="Noidung"/>
      </w:pPr>
      <w:r w:rsidRPr="00D876BE">
        <w:t>Bây giờ chuyển chiếc hộp thành hệ trục tọa độ và bắt đầu tìm hiểu mối liên hệ giữa các đại lượng.</w:t>
      </w:r>
    </w:p>
    <w:p w14:paraId="1C9D5926" w14:textId="77777777" w:rsidR="00F15F3F" w:rsidRPr="00D876BE" w:rsidRDefault="00F15F3F" w:rsidP="00F15F3F">
      <w:pPr>
        <w:keepNext/>
        <w:jc w:val="center"/>
      </w:pPr>
      <w:r w:rsidRPr="00D876BE">
        <w:rPr>
          <w:noProof/>
        </w:rPr>
        <w:drawing>
          <wp:inline distT="0" distB="0" distL="0" distR="0" wp14:anchorId="5DC30D22" wp14:editId="1EDBA7E5">
            <wp:extent cx="2671638" cy="2200895"/>
            <wp:effectExtent l="0" t="0" r="0" b="9525"/>
            <wp:docPr id="83" name="Picture 83"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lerometer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008" cy="2213557"/>
                    </a:xfrm>
                    <a:prstGeom prst="rect">
                      <a:avLst/>
                    </a:prstGeom>
                    <a:noFill/>
                    <a:ln>
                      <a:noFill/>
                    </a:ln>
                  </pic:spPr>
                </pic:pic>
              </a:graphicData>
            </a:graphic>
          </wp:inline>
        </w:drawing>
      </w:r>
    </w:p>
    <w:p w14:paraId="5B71B915" w14:textId="77777777" w:rsidR="00F15F3F" w:rsidRPr="00D876BE" w:rsidRDefault="00F15F3F" w:rsidP="00F15F3F">
      <w:pPr>
        <w:pStyle w:val="Hinh"/>
      </w:pPr>
      <w:bookmarkStart w:id="5" w:name="_Toc422432765"/>
      <w:r>
        <w:t>Hình 2 – 21:</w:t>
      </w:r>
      <w:r w:rsidRPr="00D876BE">
        <w:t xml:space="preserve"> Hệ trục tọa độ gia tốc kế trong không gian</w:t>
      </w:r>
      <w:bookmarkEnd w:id="5"/>
    </w:p>
    <w:p w14:paraId="34D62FE6" w14:textId="77777777" w:rsidR="00F15F3F" w:rsidRPr="00D876BE" w:rsidRDefault="00F15F3F" w:rsidP="00F15F3F">
      <w:pPr>
        <w:ind w:firstLine="720"/>
        <w:rPr>
          <w:rFonts w:eastAsia="Times New Roman"/>
        </w:rPr>
      </w:pPr>
      <w:r w:rsidRPr="00D876BE">
        <w:rPr>
          <w:rFonts w:eastAsia="Times New Roman"/>
        </w:rPr>
        <w:t>Mỗi trục tọa độ tương ứng với bề mặt của chiếc hộp và vector R thể hiện giá trị gia tốc mà gia tốc kế đo được. Rx, Ry, Rz là hình chiếu của vector R lên trục X, Y và Z. Mối liên hệ của R và Rx, Ry, Rz như sau:</w:t>
      </w:r>
    </w:p>
    <w:p w14:paraId="17F85928" w14:textId="77777777" w:rsidR="00F15F3F" w:rsidRPr="00D876BE" w:rsidRDefault="00F15F3F" w:rsidP="00F15F3F">
      <w:pPr>
        <w:ind w:left="1440" w:firstLine="720"/>
        <w:jc w:val="center"/>
        <w:rPr>
          <w:color w:val="FF0000"/>
        </w:rPr>
      </w:pPr>
      <w:r w:rsidRPr="00D876BE">
        <w:rPr>
          <w:position w:val="-12"/>
        </w:rPr>
        <w:object w:dxaOrig="1920" w:dyaOrig="380" w14:anchorId="268DD2A7">
          <v:shape id="_x0000_i1025" type="#_x0000_t75" style="width:95.25pt;height:18.75pt" o:ole="">
            <v:imagedata r:id="rId15" o:title=""/>
          </v:shape>
          <o:OLEObject Type="Embed" ProgID="Equation.DSMT4" ShapeID="_x0000_i1025" DrawAspect="Content" ObjectID="_1508443100" r:id="rId16"/>
        </w:object>
      </w:r>
      <w:r>
        <w:tab/>
      </w:r>
      <w:r>
        <w:tab/>
      </w:r>
      <w:r>
        <w:tab/>
      </w:r>
      <w:r>
        <w:tab/>
        <w:t>Eq.1</w:t>
      </w:r>
    </w:p>
    <w:p w14:paraId="2D811BC3" w14:textId="77777777" w:rsidR="00F15F3F" w:rsidRPr="00D876BE" w:rsidRDefault="00F15F3F" w:rsidP="00F15F3F">
      <w:pPr>
        <w:rPr>
          <w:rFonts w:eastAsia="Times New Roman"/>
        </w:rPr>
      </w:pPr>
      <w:r w:rsidRPr="00D876BE">
        <w:rPr>
          <w:rFonts w:eastAsia="Times New Roman"/>
        </w:rPr>
        <w:t>Áp</w:t>
      </w:r>
      <w:r>
        <w:rPr>
          <w:rFonts w:eastAsia="Times New Roman"/>
        </w:rPr>
        <w:t xml:space="preserve"> dụng</w:t>
      </w:r>
      <w:r w:rsidRPr="00D876BE">
        <w:rPr>
          <w:rFonts w:eastAsia="Times New Roman"/>
        </w:rPr>
        <w:t xml:space="preserve"> Eq. 1 với R = 1, R</w:t>
      </w:r>
      <w:r w:rsidRPr="00D876BE">
        <w:rPr>
          <w:rFonts w:eastAsia="Times New Roman"/>
          <w:vertAlign w:val="subscript"/>
        </w:rPr>
        <w:t xml:space="preserve">X </w:t>
      </w:r>
      <w:r w:rsidRPr="00D876BE">
        <w:rPr>
          <w:rFonts w:eastAsia="Times New Roman"/>
        </w:rPr>
        <w:t>= 1/2, R</w:t>
      </w:r>
      <w:r w:rsidRPr="00D876BE">
        <w:rPr>
          <w:rFonts w:eastAsia="Times New Roman"/>
          <w:vertAlign w:val="subscript"/>
        </w:rPr>
        <w:t>Y</w:t>
      </w:r>
      <w:r w:rsidRPr="00D876BE">
        <w:rPr>
          <w:rFonts w:eastAsia="Times New Roman"/>
        </w:rPr>
        <w:t xml:space="preserve"> = 1/2 và R</w:t>
      </w:r>
      <w:r w:rsidRPr="00D876BE">
        <w:rPr>
          <w:rFonts w:eastAsia="Times New Roman"/>
          <w:vertAlign w:val="subscript"/>
        </w:rPr>
        <w:t>Z</w:t>
      </w:r>
      <w:r w:rsidRPr="00D876BE">
        <w:rPr>
          <w:rFonts w:eastAsia="Times New Roman"/>
        </w:rPr>
        <w:t xml:space="preserve"> = 1/2 ta được:</w:t>
      </w:r>
    </w:p>
    <w:p w14:paraId="4D12E593" w14:textId="77777777" w:rsidR="00F15F3F" w:rsidRPr="00D876BE" w:rsidRDefault="00F15F3F" w:rsidP="00F15F3F">
      <w:pPr>
        <w:jc w:val="center"/>
      </w:pPr>
      <w:r w:rsidRPr="00D876BE">
        <w:rPr>
          <w:position w:val="-34"/>
        </w:rPr>
        <w:object w:dxaOrig="2740" w:dyaOrig="840" w14:anchorId="29D70A24">
          <v:shape id="_x0000_i1026" type="#_x0000_t75" style="width:137.25pt;height:42pt" o:ole="">
            <v:imagedata r:id="rId17" o:title=""/>
          </v:shape>
          <o:OLEObject Type="Embed" ProgID="Equation.DSMT4" ShapeID="_x0000_i1026" DrawAspect="Content" ObjectID="_1508443101" r:id="rId18"/>
        </w:object>
      </w:r>
    </w:p>
    <w:p w14:paraId="68FE1B28" w14:textId="77777777" w:rsidR="00F15F3F" w:rsidRPr="00D876BE" w:rsidRDefault="00F15F3F" w:rsidP="00F15F3F">
      <w:pPr>
        <w:jc w:val="center"/>
      </w:pPr>
      <w:r w:rsidRPr="00D876BE">
        <w:t xml:space="preserve">=&gt; </w:t>
      </w:r>
      <w:r w:rsidRPr="00D876BE">
        <w:rPr>
          <w:position w:val="-26"/>
        </w:rPr>
        <w:object w:dxaOrig="1060" w:dyaOrig="700" w14:anchorId="39ACC6C5">
          <v:shape id="_x0000_i1027" type="#_x0000_t75" style="width:53.25pt;height:34.5pt" o:ole="">
            <v:imagedata r:id="rId19" o:title=""/>
          </v:shape>
          <o:OLEObject Type="Embed" ProgID="Equation.DSMT4" ShapeID="_x0000_i1027" DrawAspect="Content" ObjectID="_1508443102" r:id="rId20"/>
        </w:object>
      </w:r>
    </w:p>
    <w:p w14:paraId="7764B6CD" w14:textId="77777777" w:rsidR="00F15F3F" w:rsidRPr="00D876BE" w:rsidRDefault="00F15F3F" w:rsidP="00F15F3F">
      <w:pPr>
        <w:ind w:firstLine="720"/>
        <w:jc w:val="both"/>
        <w:rPr>
          <w:rFonts w:eastAsia="Times New Roman"/>
        </w:rPr>
      </w:pPr>
      <w:r w:rsidRPr="00D876BE">
        <w:rPr>
          <w:rFonts w:eastAsia="Times New Roman"/>
        </w:rPr>
        <w:t>Trước khi trình bày tiếp về hình học 3 chiều cần phải nói đến một chút về cảm biển nghiêng, làm thế nào thu được giá trị của cảm biến rồi sau đó chuyển đổi nó thành đại lượng hình học. Cảm biến gia tốc chủ yếu chia làm 2 loại, một loại là digital và một loại là analog, Đối với cảm biến gia tốc analog, giá trị ngõ ra của cảm biến là mức của điện áp, giá trị điện áp này cần được tham chiếu và đọc về bằng bộ ADC của vi điều khiển. Trong khi đó các loại cảm biến gia tốc digital cho ra đại lượng nhị phân trực tiếp mà không cần bộ chuyển đổi ADC, tuy nhiên cần phải sử dụng các chuẩn giao tiếp như I2C, SPI hay UART (tùy theo cảm biến hỗ trợ chuẩn giao tiếp nào) để đọc giá các trị này về.</w:t>
      </w:r>
    </w:p>
    <w:p w14:paraId="6DC5DE8A" w14:textId="77777777" w:rsidR="00F15F3F" w:rsidRPr="00D876BE" w:rsidRDefault="00F15F3F" w:rsidP="00F15F3F">
      <w:pPr>
        <w:ind w:firstLine="720"/>
        <w:rPr>
          <w:rFonts w:eastAsia="Times New Roman"/>
        </w:rPr>
      </w:pPr>
      <w:r w:rsidRPr="00D876BE">
        <w:rPr>
          <w:rFonts w:eastAsia="Times New Roman"/>
        </w:rPr>
        <w:t>Ví dụ với bộ ADC 10 bit (khoảng giá trị ADC là 0 đến 2</w:t>
      </w:r>
      <w:r w:rsidRPr="00D876BE">
        <w:rPr>
          <w:rFonts w:eastAsia="Times New Roman"/>
          <w:vertAlign w:val="superscript"/>
        </w:rPr>
        <w:t>10</w:t>
      </w:r>
      <w:r w:rsidRPr="00D876BE">
        <w:rPr>
          <w:rFonts w:eastAsia="Times New Roman"/>
        </w:rPr>
        <w:t xml:space="preserve"> -1), giá trị ADC đọc được từ các trục của cảm biến lần lượt là:</w:t>
      </w:r>
    </w:p>
    <w:p w14:paraId="5AF74EF0" w14:textId="77777777" w:rsidR="00F15F3F" w:rsidRPr="00D876BE" w:rsidRDefault="00F15F3F" w:rsidP="00F15F3F">
      <w:pPr>
        <w:ind w:left="1440"/>
        <w:rPr>
          <w:rFonts w:eastAsia="Times New Roman"/>
        </w:rPr>
      </w:pPr>
      <w:r w:rsidRPr="00D876BE">
        <w:rPr>
          <w:rFonts w:eastAsia="Times New Roman"/>
        </w:rPr>
        <w:t>valADC_Rx = 586</w:t>
      </w:r>
    </w:p>
    <w:p w14:paraId="5C9C424D" w14:textId="77777777" w:rsidR="00F15F3F" w:rsidRPr="00D876BE" w:rsidRDefault="00F15F3F" w:rsidP="00F15F3F">
      <w:pPr>
        <w:ind w:left="1440"/>
        <w:rPr>
          <w:rFonts w:eastAsia="Times New Roman"/>
        </w:rPr>
      </w:pPr>
      <w:r w:rsidRPr="00D876BE">
        <w:rPr>
          <w:rFonts w:eastAsia="Times New Roman"/>
        </w:rPr>
        <w:t>valADC_Ry = 630</w:t>
      </w:r>
    </w:p>
    <w:p w14:paraId="71A85A23" w14:textId="77777777" w:rsidR="00F15F3F" w:rsidRPr="00D876BE" w:rsidRDefault="00F15F3F" w:rsidP="00F15F3F">
      <w:pPr>
        <w:ind w:left="1440"/>
        <w:rPr>
          <w:rFonts w:eastAsia="Times New Roman"/>
        </w:rPr>
      </w:pPr>
      <w:r w:rsidRPr="00D876BE">
        <w:rPr>
          <w:rFonts w:eastAsia="Times New Roman"/>
        </w:rPr>
        <w:t>valADC_Rz = 561</w:t>
      </w:r>
    </w:p>
    <w:p w14:paraId="6296EC92" w14:textId="77777777" w:rsidR="00F15F3F" w:rsidRPr="00D876BE" w:rsidRDefault="00F15F3F" w:rsidP="00F15F3F">
      <w:pPr>
        <w:ind w:firstLine="720"/>
        <w:jc w:val="both"/>
        <w:rPr>
          <w:rFonts w:eastAsia="Times New Roman"/>
        </w:rPr>
      </w:pPr>
      <w:r w:rsidRPr="00D876BE">
        <w:rPr>
          <w:rFonts w:eastAsia="Times New Roman"/>
        </w:rPr>
        <w:t>Mỗi bộ ADC đều có điện áp tham chiếu, giả sử điện áp tham chiếu trong ví dụ này là Vref  = 3.3V. Việc chuyển đổi giữa giá trị điện áp và giá trị ADC đọc được ta dùng phương trình sau:</w:t>
      </w:r>
    </w:p>
    <w:p w14:paraId="52FE809E" w14:textId="77777777" w:rsidR="00F15F3F" w:rsidRPr="00D876BE" w:rsidRDefault="00F15F3F" w:rsidP="00F15F3F">
      <w:pPr>
        <w:jc w:val="center"/>
        <w:rPr>
          <w:rFonts w:eastAsia="Times New Roman"/>
        </w:rPr>
      </w:pPr>
      <w:r w:rsidRPr="00D876BE">
        <w:rPr>
          <w:rFonts w:eastAsia="Times New Roman"/>
        </w:rPr>
        <w:t>VoltsRx = valADC_Rx * Vref/1023</w:t>
      </w:r>
    </w:p>
    <w:p w14:paraId="0899169A" w14:textId="77777777" w:rsidR="00F15F3F" w:rsidRPr="00D876BE" w:rsidRDefault="00F15F3F" w:rsidP="00F15F3F">
      <w:pPr>
        <w:ind w:firstLine="720"/>
        <w:rPr>
          <w:rFonts w:eastAsia="Times New Roman"/>
        </w:rPr>
      </w:pPr>
      <w:r w:rsidRPr="00D876BE">
        <w:rPr>
          <w:rFonts w:eastAsia="Times New Roman"/>
        </w:rPr>
        <w:t>Vậy ta được:</w:t>
      </w:r>
    </w:p>
    <w:p w14:paraId="7404C651" w14:textId="77777777" w:rsidR="00F15F3F" w:rsidRPr="00D876BE" w:rsidRDefault="00F15F3F" w:rsidP="00F15F3F">
      <w:pPr>
        <w:jc w:val="center"/>
        <w:rPr>
          <w:rFonts w:eastAsia="Times New Roman"/>
        </w:rPr>
      </w:pPr>
      <w:r w:rsidRPr="00D876BE">
        <w:rPr>
          <w:rFonts w:eastAsia="Times New Roman"/>
        </w:rPr>
        <w:t>VoltsRx = 586*3.3V/1023 = ~1.89V</w:t>
      </w:r>
    </w:p>
    <w:p w14:paraId="7639105A" w14:textId="77777777" w:rsidR="00F15F3F" w:rsidRPr="00D876BE" w:rsidRDefault="00F15F3F" w:rsidP="00F15F3F">
      <w:pPr>
        <w:jc w:val="center"/>
        <w:rPr>
          <w:rFonts w:eastAsia="Times New Roman"/>
        </w:rPr>
      </w:pPr>
      <w:r w:rsidRPr="00D876BE">
        <w:rPr>
          <w:rFonts w:eastAsia="Times New Roman"/>
        </w:rPr>
        <w:t>VoltsRy = 630*3.3V/1023 = ~2.03V</w:t>
      </w:r>
    </w:p>
    <w:p w14:paraId="06354183" w14:textId="77777777" w:rsidR="00F15F3F" w:rsidRPr="00D876BE" w:rsidRDefault="00F15F3F" w:rsidP="00F15F3F">
      <w:pPr>
        <w:jc w:val="center"/>
        <w:rPr>
          <w:rFonts w:eastAsia="Times New Roman"/>
        </w:rPr>
      </w:pPr>
      <w:r w:rsidRPr="00D876BE">
        <w:rPr>
          <w:rFonts w:eastAsia="Times New Roman"/>
        </w:rPr>
        <w:t>VoltsRz = 561*3.3V/1023 = ~1.81V</w:t>
      </w:r>
    </w:p>
    <w:p w14:paraId="441EF8F6" w14:textId="77777777" w:rsidR="00F15F3F" w:rsidRPr="00D876BE" w:rsidRDefault="00F15F3F" w:rsidP="00F15F3F">
      <w:pPr>
        <w:ind w:firstLine="720"/>
        <w:rPr>
          <w:rFonts w:eastAsia="Times New Roman"/>
        </w:rPr>
      </w:pPr>
      <w:r w:rsidRPr="00D876BE">
        <w:rPr>
          <w:rFonts w:eastAsia="Times New Roman"/>
        </w:rPr>
        <w:t>Cảm biến giá tốc đều có giá trị điện áp ở zero-g, giá trị này thường có trong datasheet của chip, giả sử ở 0g có VzeroG = 1.65V ta được:</w:t>
      </w:r>
    </w:p>
    <w:p w14:paraId="7341BBF2" w14:textId="77777777" w:rsidR="00F15F3F" w:rsidRPr="00D876BE" w:rsidRDefault="00F15F3F" w:rsidP="00F15F3F">
      <w:pPr>
        <w:jc w:val="center"/>
        <w:rPr>
          <w:rFonts w:eastAsia="Times New Roman"/>
        </w:rPr>
      </w:pPr>
      <w:r w:rsidRPr="00D876BE">
        <w:rPr>
          <w:rFonts w:eastAsia="Times New Roman"/>
        </w:rPr>
        <w:t>DeltaVoltsRx = 1.89 – 1.65 = 0.24V</w:t>
      </w:r>
    </w:p>
    <w:p w14:paraId="3BD4372A" w14:textId="77777777" w:rsidR="00F15F3F" w:rsidRPr="00D876BE" w:rsidRDefault="00F15F3F" w:rsidP="00F15F3F">
      <w:pPr>
        <w:jc w:val="center"/>
        <w:rPr>
          <w:rFonts w:eastAsia="Times New Roman"/>
        </w:rPr>
      </w:pPr>
      <w:r w:rsidRPr="00D876BE">
        <w:rPr>
          <w:rFonts w:eastAsia="Times New Roman"/>
        </w:rPr>
        <w:t>DeltaVoltsRy = 2.03 – 1.65 = 0.38V</w:t>
      </w:r>
    </w:p>
    <w:p w14:paraId="575510A9" w14:textId="77777777" w:rsidR="00F15F3F" w:rsidRPr="00D876BE" w:rsidRDefault="00F15F3F" w:rsidP="00F15F3F">
      <w:pPr>
        <w:jc w:val="center"/>
        <w:rPr>
          <w:rFonts w:eastAsia="Times New Roman"/>
        </w:rPr>
      </w:pPr>
      <w:r w:rsidRPr="00D876BE">
        <w:rPr>
          <w:rFonts w:eastAsia="Times New Roman"/>
        </w:rPr>
        <w:t>DeltaVoltsRz = 1.81 – 1.65 = 0.16V</w:t>
      </w:r>
    </w:p>
    <w:p w14:paraId="756D0B64" w14:textId="77777777" w:rsidR="00F15F3F" w:rsidRPr="00D876BE" w:rsidRDefault="00F15F3F" w:rsidP="00F15F3F">
      <w:pPr>
        <w:ind w:firstLine="720"/>
        <w:jc w:val="both"/>
        <w:rPr>
          <w:rFonts w:eastAsia="Times New Roman"/>
        </w:rPr>
      </w:pPr>
      <w:r w:rsidRPr="00D876BE">
        <w:rPr>
          <w:rFonts w:eastAsia="Times New Roman"/>
        </w:rPr>
        <w:t xml:space="preserve">Một giá trị khác cần được biết đến ở các chip cảm biến nghiêng là độ nhạy của nó, độ nhạy là giá trị thay đổi điện áp trên mỗi thay đổi của g, thường đơn vị này là mV. Giả sử với độ nhạy của chip là: Sensitivity = 478.5mV/g = 0.4785V/g Giá trị cuối cùng cần tìm là lực tác dụng </w:t>
      </w:r>
      <w:r>
        <w:rPr>
          <w:rFonts w:eastAsia="Times New Roman"/>
        </w:rPr>
        <w:t>có đơn vị</w:t>
      </w:r>
      <w:r w:rsidRPr="00D876BE">
        <w:rPr>
          <w:rFonts w:eastAsia="Times New Roman"/>
        </w:rPr>
        <w:t xml:space="preserve"> g là:</w:t>
      </w:r>
    </w:p>
    <w:p w14:paraId="735B0006" w14:textId="77777777" w:rsidR="00F15F3F" w:rsidRPr="00D876BE" w:rsidRDefault="00F15F3F" w:rsidP="00F15F3F">
      <w:pPr>
        <w:jc w:val="center"/>
        <w:rPr>
          <w:rFonts w:eastAsia="Times New Roman"/>
        </w:rPr>
      </w:pPr>
      <w:r w:rsidRPr="00D876BE">
        <w:rPr>
          <w:rFonts w:eastAsia="Times New Roman"/>
        </w:rPr>
        <w:t>R = DeltaVoltsR/Sensitivity</w:t>
      </w:r>
    </w:p>
    <w:p w14:paraId="051CDA66" w14:textId="77777777" w:rsidR="00F15F3F" w:rsidRPr="00D876BE" w:rsidRDefault="00F15F3F" w:rsidP="00F15F3F">
      <w:pPr>
        <w:jc w:val="center"/>
        <w:rPr>
          <w:rFonts w:eastAsia="Times New Roman"/>
        </w:rPr>
      </w:pPr>
      <w:r w:rsidRPr="00D876BE">
        <w:rPr>
          <w:rFonts w:eastAsia="Times New Roman"/>
        </w:rPr>
        <w:lastRenderedPageBreak/>
        <w:t>Rx = 0.24V/0.4785V/g = ~0.5g</w:t>
      </w:r>
    </w:p>
    <w:p w14:paraId="3EF3240A" w14:textId="77777777" w:rsidR="00F15F3F" w:rsidRPr="00D876BE" w:rsidRDefault="00F15F3F" w:rsidP="00F15F3F">
      <w:pPr>
        <w:jc w:val="center"/>
        <w:rPr>
          <w:rFonts w:eastAsia="Times New Roman"/>
        </w:rPr>
      </w:pPr>
      <w:r w:rsidRPr="00D876BE">
        <w:rPr>
          <w:rFonts w:eastAsia="Times New Roman"/>
        </w:rPr>
        <w:t>Ry = 0.38V/0.4785V/g = ~0.79g</w:t>
      </w:r>
    </w:p>
    <w:p w14:paraId="10BA7B30" w14:textId="77777777" w:rsidR="00F15F3F" w:rsidRPr="00D876BE" w:rsidRDefault="00F15F3F" w:rsidP="00F15F3F">
      <w:pPr>
        <w:jc w:val="center"/>
        <w:rPr>
          <w:rFonts w:eastAsia="Times New Roman"/>
        </w:rPr>
      </w:pPr>
      <w:r w:rsidRPr="00D876BE">
        <w:rPr>
          <w:rFonts w:eastAsia="Times New Roman"/>
        </w:rPr>
        <w:t>Rz = 0.16V/0.4785V/g = ~ 0.33g</w:t>
      </w:r>
    </w:p>
    <w:p w14:paraId="5D1494F6" w14:textId="77777777" w:rsidR="00F15F3F" w:rsidRPr="00D876BE" w:rsidRDefault="00F15F3F" w:rsidP="00F15F3F">
      <w:pPr>
        <w:rPr>
          <w:rFonts w:eastAsia="Times New Roman"/>
        </w:rPr>
      </w:pPr>
      <w:r w:rsidRPr="00D876BE">
        <w:rPr>
          <w:rFonts w:eastAsia="Times New Roman"/>
        </w:rPr>
        <w:t>Công thức cuối cùng thu được là:</w:t>
      </w:r>
    </w:p>
    <w:p w14:paraId="79A387DE" w14:textId="77777777" w:rsidR="00F15F3F" w:rsidRPr="00D876BE" w:rsidRDefault="00F15F3F" w:rsidP="00F15F3F">
      <w:pPr>
        <w:ind w:left="720" w:firstLine="720"/>
        <w:jc w:val="center"/>
        <w:rPr>
          <w:rFonts w:eastAsia="Times New Roman"/>
        </w:rPr>
      </w:pPr>
      <w:r w:rsidRPr="00D876BE">
        <w:rPr>
          <w:position w:val="-28"/>
        </w:rPr>
        <w:object w:dxaOrig="2980" w:dyaOrig="1060" w14:anchorId="3452362E">
          <v:shape id="_x0000_i1028" type="#_x0000_t75" style="width:148.5pt;height:53.25pt" o:ole="">
            <v:imagedata r:id="rId21" o:title=""/>
          </v:shape>
          <o:OLEObject Type="Embed" ProgID="Equation.DSMT4" ShapeID="_x0000_i1028" DrawAspect="Content" ObjectID="_1508443103" r:id="rId22"/>
        </w:object>
      </w:r>
      <w:r>
        <w:tab/>
      </w:r>
      <w:r>
        <w:tab/>
      </w:r>
      <w:r>
        <w:tab/>
      </w:r>
      <w:r>
        <w:tab/>
      </w:r>
      <w:r>
        <w:tab/>
        <w:t>Eq.2</w:t>
      </w:r>
    </w:p>
    <w:p w14:paraId="11A03C13" w14:textId="77777777" w:rsidR="00F15F3F" w:rsidRPr="00D876BE" w:rsidRDefault="00F15F3F" w:rsidP="00F15F3F">
      <w:pPr>
        <w:keepNext/>
        <w:jc w:val="center"/>
      </w:pPr>
      <w:r w:rsidRPr="00D876BE">
        <w:rPr>
          <w:noProof/>
        </w:rPr>
        <w:drawing>
          <wp:inline distT="0" distB="0" distL="0" distR="0" wp14:anchorId="6BC4CE29" wp14:editId="7825F027">
            <wp:extent cx="2680703" cy="2208362"/>
            <wp:effectExtent l="0" t="0" r="0" b="1905"/>
            <wp:docPr id="84" name="Picture 84" descr="http://www.starlino.com/data/imu_guid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arlino.com/data/imu_guide/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1307" cy="2217098"/>
                    </a:xfrm>
                    <a:prstGeom prst="rect">
                      <a:avLst/>
                    </a:prstGeom>
                    <a:noFill/>
                    <a:ln>
                      <a:noFill/>
                    </a:ln>
                  </pic:spPr>
                </pic:pic>
              </a:graphicData>
            </a:graphic>
          </wp:inline>
        </w:drawing>
      </w:r>
    </w:p>
    <w:p w14:paraId="4B2D5215" w14:textId="77777777" w:rsidR="00F15F3F" w:rsidRPr="00F41644" w:rsidRDefault="00F15F3F" w:rsidP="00F15F3F">
      <w:pPr>
        <w:pStyle w:val="Hinh"/>
        <w:rPr>
          <w:rFonts w:eastAsiaTheme="minorEastAsia"/>
        </w:rPr>
      </w:pPr>
      <w:bookmarkStart w:id="6" w:name="_Toc422432766"/>
      <w:r>
        <w:t>Hình 2 – 22:</w:t>
      </w:r>
      <w:r w:rsidRPr="00D876BE">
        <w:t xml:space="preserve"> Hệ trục tọa độ</w:t>
      </w:r>
      <w:r>
        <w:t xml:space="preserve"> và góc nghiêng</w:t>
      </w:r>
      <w:bookmarkEnd w:id="6"/>
      <w:r w:rsidRPr="00D876BE">
        <w:rPr>
          <w:rFonts w:eastAsia="Times New Roman"/>
        </w:rPr>
        <w:tab/>
      </w:r>
    </w:p>
    <w:p w14:paraId="24B2DDC7" w14:textId="77777777" w:rsidR="00F15F3F" w:rsidRPr="00D876BE" w:rsidRDefault="00F15F3F" w:rsidP="00F15F3F">
      <w:pPr>
        <w:ind w:firstLine="720"/>
        <w:jc w:val="both"/>
        <w:rPr>
          <w:rFonts w:eastAsia="Times New Roman"/>
        </w:rPr>
      </w:pPr>
      <w:r w:rsidRPr="00D876BE">
        <w:rPr>
          <w:rFonts w:eastAsia="Times New Roman"/>
        </w:rPr>
        <w:t>Với các giá trị R vừa tìm được, có thể tìm được độ dốc của cả</w:t>
      </w:r>
      <w:r>
        <w:rPr>
          <w:rFonts w:eastAsia="Times New Roman"/>
        </w:rPr>
        <w:t>m biến so với mặt đất, theo như công thức trên</w:t>
      </w:r>
      <w:r w:rsidRPr="00D876BE">
        <w:rPr>
          <w:rFonts w:eastAsia="Times New Roman"/>
          <w:color w:val="FF0000"/>
        </w:rPr>
        <w:t xml:space="preserve"> </w:t>
      </w:r>
      <w:r w:rsidRPr="00D876BE">
        <w:rPr>
          <w:rFonts w:eastAsia="Times New Roman"/>
        </w:rPr>
        <w:t>thì chỉ cần tìm góc lệch của vector R với trục Z.</w:t>
      </w:r>
    </w:p>
    <w:p w14:paraId="7CF2CF37" w14:textId="77777777" w:rsidR="00F15F3F" w:rsidRPr="00D876BE" w:rsidRDefault="00F15F3F" w:rsidP="00F15F3F">
      <w:pPr>
        <w:ind w:firstLine="720"/>
        <w:jc w:val="both"/>
        <w:rPr>
          <w:rFonts w:eastAsia="Times New Roman"/>
        </w:rPr>
      </w:pPr>
      <w:r w:rsidRPr="00D876BE">
        <w:rPr>
          <w:rFonts w:eastAsia="Times New Roman"/>
        </w:rPr>
        <w:t>Gọi góc Axr là góc giữa R và trục X, góc Ayr là góc giữa R và trục Y và góc Azr l</w:t>
      </w:r>
      <w:r>
        <w:rPr>
          <w:rFonts w:eastAsia="Times New Roman"/>
        </w:rPr>
        <w:t>à góc giữa R và trục Z. Ta được:</w:t>
      </w:r>
    </w:p>
    <w:p w14:paraId="0A046C77" w14:textId="77777777" w:rsidR="00F15F3F" w:rsidRDefault="00F15F3F" w:rsidP="00F15F3F">
      <w:pPr>
        <w:jc w:val="center"/>
        <w:rPr>
          <w:color w:val="FF0000"/>
        </w:rPr>
      </w:pPr>
      <w:r w:rsidRPr="00D876BE">
        <w:rPr>
          <w:position w:val="-24"/>
        </w:rPr>
        <w:object w:dxaOrig="1520" w:dyaOrig="620" w14:anchorId="50F5488B">
          <v:shape id="_x0000_i1029" type="#_x0000_t75" style="width:75.75pt;height:30.75pt" o:ole="">
            <v:imagedata r:id="rId24" o:title=""/>
          </v:shape>
          <o:OLEObject Type="Embed" ProgID="Equation.DSMT4" ShapeID="_x0000_i1029" DrawAspect="Content" ObjectID="_1508443104" r:id="rId25"/>
        </w:object>
      </w:r>
      <w:r w:rsidRPr="00D876BE">
        <w:t xml:space="preserve"> </w:t>
      </w:r>
      <w:r w:rsidRPr="00D876BE">
        <w:rPr>
          <w:position w:val="-24"/>
        </w:rPr>
        <w:object w:dxaOrig="1480" w:dyaOrig="620" w14:anchorId="6CECE16C">
          <v:shape id="_x0000_i1030" type="#_x0000_t75" style="width:74.25pt;height:30.75pt" o:ole="">
            <v:imagedata r:id="rId26" o:title=""/>
          </v:shape>
          <o:OLEObject Type="Embed" ProgID="Equation.DSMT4" ShapeID="_x0000_i1030" DrawAspect="Content" ObjectID="_1508443105" r:id="rId27"/>
        </w:object>
      </w:r>
      <w:r w:rsidRPr="00D876BE">
        <w:t xml:space="preserve"> </w:t>
      </w:r>
      <w:r w:rsidRPr="00D876BE">
        <w:rPr>
          <w:position w:val="-24"/>
        </w:rPr>
        <w:object w:dxaOrig="1480" w:dyaOrig="620" w14:anchorId="5690DFC6">
          <v:shape id="_x0000_i1031" type="#_x0000_t75" style="width:74.25pt;height:30.75pt" o:ole="">
            <v:imagedata r:id="rId28" o:title=""/>
          </v:shape>
          <o:OLEObject Type="Embed" ProgID="Equation.DSMT4" ShapeID="_x0000_i1031" DrawAspect="Content" ObjectID="_1508443106" r:id="rId29"/>
        </w:object>
      </w:r>
    </w:p>
    <w:p w14:paraId="66C1D1E4" w14:textId="77777777" w:rsidR="00F15F3F" w:rsidRPr="00D876BE" w:rsidRDefault="00F15F3F" w:rsidP="00F15F3F">
      <w:pPr>
        <w:jc w:val="center"/>
      </w:pPr>
      <w:r w:rsidRPr="00D876BE">
        <w:rPr>
          <w:position w:val="-28"/>
        </w:rPr>
        <w:object w:dxaOrig="2100" w:dyaOrig="680" w14:anchorId="0EE58C5E">
          <v:shape id="_x0000_i1032" type="#_x0000_t75" style="width:105.75pt;height:33.75pt" o:ole="">
            <v:imagedata r:id="rId30" o:title=""/>
          </v:shape>
          <o:OLEObject Type="Embed" ProgID="Equation.DSMT4" ShapeID="_x0000_i1032" DrawAspect="Content" ObjectID="_1508443107" r:id="rId31"/>
        </w:object>
      </w:r>
      <w:r w:rsidRPr="00D876BE">
        <w:rPr>
          <w:position w:val="-28"/>
        </w:rPr>
        <w:object w:dxaOrig="1740" w:dyaOrig="680" w14:anchorId="1746B909">
          <v:shape id="_x0000_i1033" type="#_x0000_t75" style="width:87pt;height:33.75pt" o:ole="">
            <v:imagedata r:id="rId32" o:title=""/>
          </v:shape>
          <o:OLEObject Type="Embed" ProgID="Equation.DSMT4" ShapeID="_x0000_i1033" DrawAspect="Content" ObjectID="_1508443108" r:id="rId33"/>
        </w:object>
      </w:r>
      <w:r w:rsidRPr="00D876BE">
        <w:rPr>
          <w:position w:val="-28"/>
        </w:rPr>
        <w:object w:dxaOrig="1740" w:dyaOrig="680" w14:anchorId="0F353B4E">
          <v:shape id="_x0000_i1034" type="#_x0000_t75" style="width:87pt;height:33.75pt" o:ole="">
            <v:imagedata r:id="rId34" o:title=""/>
          </v:shape>
          <o:OLEObject Type="Embed" ProgID="Equation.DSMT4" ShapeID="_x0000_i1034" DrawAspect="Content" ObjectID="_1508443109" r:id="rId35"/>
        </w:object>
      </w:r>
    </w:p>
    <w:p w14:paraId="1CF21F3D" w14:textId="77777777" w:rsidR="009B46C6" w:rsidRDefault="00F15850" w:rsidP="00EC15B9">
      <w:pPr>
        <w:pStyle w:val="Heading4"/>
        <w:rPr>
          <w:rFonts w:cstheme="majorHAnsi"/>
        </w:rPr>
      </w:pPr>
      <w:r w:rsidRPr="00466BD7">
        <w:rPr>
          <w:rFonts w:cstheme="majorHAnsi"/>
        </w:rPr>
        <w:t>2.</w:t>
      </w:r>
      <w:r w:rsidR="00E87EEB" w:rsidRPr="00466BD7">
        <w:rPr>
          <w:rFonts w:cstheme="majorHAnsi"/>
        </w:rPr>
        <w:t>1</w:t>
      </w:r>
      <w:r w:rsidRPr="00466BD7">
        <w:rPr>
          <w:rFonts w:cstheme="majorHAnsi"/>
        </w:rPr>
        <w:t xml:space="preserve">.1.2 </w:t>
      </w:r>
      <w:r w:rsidR="009B46C6" w:rsidRPr="00466BD7">
        <w:rPr>
          <w:rFonts w:cstheme="majorHAnsi"/>
        </w:rPr>
        <w:t>Con quay hồi chuyển</w:t>
      </w:r>
    </w:p>
    <w:p w14:paraId="1A55721D" w14:textId="77777777" w:rsidR="002D5429" w:rsidRPr="00D876BE" w:rsidRDefault="002D5429" w:rsidP="002D5429">
      <w:pPr>
        <w:pStyle w:val="Noidung"/>
      </w:pPr>
      <w:r w:rsidRPr="00D876BE">
        <w:t>Hệ trục để diễn ta con quay hồi chuyển như hình sau:</w:t>
      </w:r>
    </w:p>
    <w:p w14:paraId="5B0794F4" w14:textId="77777777" w:rsidR="002D5429" w:rsidRPr="00D876BE" w:rsidRDefault="002D5429" w:rsidP="002D5429">
      <w:pPr>
        <w:keepNext/>
        <w:jc w:val="center"/>
      </w:pPr>
      <w:r w:rsidRPr="00D876BE">
        <w:rPr>
          <w:noProof/>
        </w:rPr>
        <w:lastRenderedPageBreak/>
        <w:drawing>
          <wp:inline distT="0" distB="0" distL="0" distR="0" wp14:anchorId="23FADAD8" wp14:editId="69AA5EEB">
            <wp:extent cx="3147885" cy="2655736"/>
            <wp:effectExtent l="0" t="0" r="0" b="0"/>
            <wp:docPr id="46" name="Picture 46" descr="http://www.starlino.com/data/imu_guid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starlino.com/data/imu_guide/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1658" cy="2658919"/>
                    </a:xfrm>
                    <a:prstGeom prst="rect">
                      <a:avLst/>
                    </a:prstGeom>
                    <a:noFill/>
                    <a:ln>
                      <a:noFill/>
                    </a:ln>
                  </pic:spPr>
                </pic:pic>
              </a:graphicData>
            </a:graphic>
          </wp:inline>
        </w:drawing>
      </w:r>
    </w:p>
    <w:p w14:paraId="4CEA4D5A" w14:textId="77777777" w:rsidR="002D5429" w:rsidRDefault="002D5429" w:rsidP="002D5429">
      <w:pPr>
        <w:pStyle w:val="Hinh"/>
      </w:pPr>
      <w:bookmarkStart w:id="7" w:name="_Toc422432767"/>
      <w:r>
        <w:t>Hình 2 – 23:</w:t>
      </w:r>
      <w:r w:rsidRPr="00D876BE">
        <w:t xml:space="preserve"> Hệ trục biểu diễn con quay hồi chuyển</w:t>
      </w:r>
      <w:bookmarkEnd w:id="7"/>
    </w:p>
    <w:p w14:paraId="53A64113" w14:textId="77777777" w:rsidR="002D5429" w:rsidRPr="00F41644" w:rsidRDefault="002D5429" w:rsidP="002D5429">
      <w:pPr>
        <w:pStyle w:val="Noidung"/>
      </w:pPr>
      <w:r w:rsidRPr="00D876BE">
        <w:t>Mỗi kênh của con quay hồi chuyển đo góc quay quanh trục 1 trục của kênh đó. Với con quay hồi chuyển 2 trục ta sẽ có được góc quay của cảm biến tương ứng với cả 2 trục là X, Y.</w:t>
      </w:r>
    </w:p>
    <w:p w14:paraId="2C1B4567" w14:textId="77777777" w:rsidR="002D5429" w:rsidRPr="00D876BE" w:rsidRDefault="002D5429" w:rsidP="002D5429">
      <w:pPr>
        <w:pStyle w:val="Noidung"/>
      </w:pPr>
      <w:r w:rsidRPr="00D876BE">
        <w:t>Gọi Rxz là hình chiếu của vector R lên mặt phảng XZ.</w:t>
      </w:r>
    </w:p>
    <w:p w14:paraId="2D424F8B" w14:textId="77777777" w:rsidR="002D5429" w:rsidRPr="00D876BE" w:rsidRDefault="002D5429" w:rsidP="002D5429">
      <w:pPr>
        <w:pStyle w:val="Noidung"/>
      </w:pPr>
      <w:r w:rsidRPr="00D876BE">
        <w:t xml:space="preserve">       Ryz là hình chiếu của vector R lên mặt phẳng YZ.</w:t>
      </w:r>
    </w:p>
    <w:p w14:paraId="63F25A24" w14:textId="77777777" w:rsidR="002D5429" w:rsidRPr="00D876BE" w:rsidRDefault="002D5429" w:rsidP="002D5429">
      <w:pPr>
        <w:pStyle w:val="Noidung"/>
      </w:pPr>
      <w:r w:rsidRPr="00D876BE">
        <w:t>Sử dụng định lý Pitago trong tam giác vuông ta được:</w:t>
      </w:r>
    </w:p>
    <w:p w14:paraId="6378FE54" w14:textId="77777777" w:rsidR="002D5429" w:rsidRPr="00D876BE" w:rsidRDefault="002D5429" w:rsidP="002D5429">
      <w:pPr>
        <w:jc w:val="center"/>
      </w:pPr>
      <w:r w:rsidRPr="00D876BE">
        <w:rPr>
          <w:position w:val="-12"/>
        </w:rPr>
        <w:object w:dxaOrig="1359" w:dyaOrig="380" w14:anchorId="578B0875">
          <v:shape id="_x0000_i1035" type="#_x0000_t75" style="width:68.25pt;height:18.75pt" o:ole="">
            <v:imagedata r:id="rId37" o:title=""/>
          </v:shape>
          <o:OLEObject Type="Embed" ProgID="Equation.DSMT4" ShapeID="_x0000_i1035" DrawAspect="Content" ObjectID="_1508443110" r:id="rId38"/>
        </w:object>
      </w:r>
      <w:r w:rsidRPr="00D876BE">
        <w:t xml:space="preserve"> và </w:t>
      </w:r>
      <w:r w:rsidRPr="00D876BE">
        <w:rPr>
          <w:position w:val="-14"/>
        </w:rPr>
        <w:object w:dxaOrig="1340" w:dyaOrig="400" w14:anchorId="0BD067DE">
          <v:shape id="_x0000_i1036" type="#_x0000_t75" style="width:67.5pt;height:19.5pt" o:ole="">
            <v:imagedata r:id="rId39" o:title=""/>
          </v:shape>
          <o:OLEObject Type="Embed" ProgID="Equation.DSMT4" ShapeID="_x0000_i1036" DrawAspect="Content" ObjectID="_1508443111" r:id="rId40"/>
        </w:object>
      </w:r>
    </w:p>
    <w:p w14:paraId="33C1C1E5" w14:textId="77777777" w:rsidR="002D5429" w:rsidRPr="00D876BE" w:rsidRDefault="002D5429" w:rsidP="002D5429">
      <w:pPr>
        <w:pStyle w:val="Noidung"/>
      </w:pPr>
      <w:r w:rsidRPr="00D876BE">
        <w:t>Vì con quay hồi chuyển đo tỉ lệ thay đổi của góc theo thời gian nên ta ví dụ ở thời điểm t</w:t>
      </w:r>
      <w:r w:rsidRPr="00D876BE">
        <w:rPr>
          <w:vertAlign w:val="subscript"/>
        </w:rPr>
        <w:t>0</w:t>
      </w:r>
      <w:r w:rsidRPr="00D876BE">
        <w:t xml:space="preserve"> có được góc </w:t>
      </w:r>
      <w:r w:rsidRPr="00D876BE">
        <w:rPr>
          <w:position w:val="-12"/>
        </w:rPr>
        <w:object w:dxaOrig="520" w:dyaOrig="360" w14:anchorId="552D70AF">
          <v:shape id="_x0000_i1037" type="#_x0000_t75" style="width:26.25pt;height:18pt" o:ole="">
            <v:imagedata r:id="rId41" o:title=""/>
          </v:shape>
          <o:OLEObject Type="Embed" ProgID="Equation.DSMT4" ShapeID="_x0000_i1037" DrawAspect="Content" ObjectID="_1508443112" r:id="rId42"/>
        </w:object>
      </w:r>
      <w:r w:rsidRPr="00D876BE">
        <w:t>và tại thời điểm t</w:t>
      </w:r>
      <w:r w:rsidRPr="00D876BE">
        <w:rPr>
          <w:vertAlign w:val="subscript"/>
        </w:rPr>
        <w:t>1</w:t>
      </w:r>
      <w:r w:rsidRPr="00D876BE">
        <w:t xml:space="preserve"> có góc</w:t>
      </w:r>
      <w:r w:rsidRPr="00D876BE">
        <w:rPr>
          <w:position w:val="-12"/>
        </w:rPr>
        <w:object w:dxaOrig="499" w:dyaOrig="360" w14:anchorId="4B48DCE3">
          <v:shape id="_x0000_i1038" type="#_x0000_t75" style="width:25.5pt;height:18pt" o:ole="">
            <v:imagedata r:id="rId43" o:title=""/>
          </v:shape>
          <o:OLEObject Type="Embed" ProgID="Equation.DSMT4" ShapeID="_x0000_i1038" DrawAspect="Content" ObjectID="_1508443113" r:id="rId44"/>
        </w:object>
      </w:r>
      <w:r w:rsidRPr="00D876BE">
        <w:t>, tỉ lệ thay đổi đó là:</w:t>
      </w:r>
    </w:p>
    <w:p w14:paraId="2B383ED1" w14:textId="77777777" w:rsidR="002D5429" w:rsidRPr="00D876BE" w:rsidRDefault="002D5429" w:rsidP="002D5429">
      <w:pPr>
        <w:jc w:val="center"/>
      </w:pPr>
      <w:r w:rsidRPr="00D876BE">
        <w:rPr>
          <w:position w:val="-30"/>
        </w:rPr>
        <w:object w:dxaOrig="2340" w:dyaOrig="680" w14:anchorId="454EDF35">
          <v:shape id="_x0000_i1039" type="#_x0000_t75" style="width:117pt;height:33.75pt" o:ole="">
            <v:imagedata r:id="rId45" o:title=""/>
          </v:shape>
          <o:OLEObject Type="Embed" ProgID="Equation.DSMT4" ShapeID="_x0000_i1039" DrawAspect="Content" ObjectID="_1508443114" r:id="rId46"/>
        </w:object>
      </w:r>
    </w:p>
    <w:p w14:paraId="27CE9C7D" w14:textId="77777777" w:rsidR="002D5429" w:rsidRPr="00D876BE" w:rsidRDefault="002D5429" w:rsidP="002D5429">
      <w:pPr>
        <w:pStyle w:val="Noidung"/>
      </w:pPr>
      <w:r w:rsidRPr="00D876BE">
        <w:t xml:space="preserve">Nếu </w:t>
      </w:r>
      <w:r w:rsidRPr="00D876BE">
        <w:rPr>
          <w:position w:val="-12"/>
        </w:rPr>
        <w:object w:dxaOrig="460" w:dyaOrig="360" w14:anchorId="7DD5DFEC">
          <v:shape id="_x0000_i1040" type="#_x0000_t75" style="width:23.25pt;height:18pt" o:ole="">
            <v:imagedata r:id="rId47" o:title=""/>
          </v:shape>
          <o:OLEObject Type="Embed" ProgID="Equation.DSMT4" ShapeID="_x0000_i1040" DrawAspect="Content" ObjectID="_1508443115" r:id="rId48"/>
        </w:object>
      </w:r>
      <w:r w:rsidRPr="00D876BE">
        <w:t xml:space="preserve">có giá trị là độ và thời gian t là giây, thì giá trị của </w:t>
      </w:r>
      <w:r w:rsidRPr="00D876BE">
        <w:rPr>
          <w:position w:val="-12"/>
        </w:rPr>
        <w:object w:dxaOrig="900" w:dyaOrig="360" w14:anchorId="10FC619D">
          <v:shape id="_x0000_i1041" type="#_x0000_t75" style="width:45pt;height:18pt" o:ole="">
            <v:imagedata r:id="rId49" o:title=""/>
          </v:shape>
          <o:OLEObject Type="Embed" ProgID="Equation.DSMT4" ShapeID="_x0000_i1041" DrawAspect="Content" ObjectID="_1508443116" r:id="rId50"/>
        </w:object>
      </w:r>
      <w:r w:rsidRPr="00D876BE">
        <w:t xml:space="preserve"> sẽ là deg/s. Đây là những gì mà con quay hồi chuyển </w:t>
      </w:r>
      <w:r w:rsidRPr="00606CE0">
        <w:t>đo</w:t>
      </w:r>
      <w:r w:rsidRPr="00D876BE">
        <w:t xml:space="preserve"> được cho chúng ta.</w:t>
      </w:r>
    </w:p>
    <w:p w14:paraId="3C56229B" w14:textId="77777777" w:rsidR="002D5429" w:rsidRPr="00D876BE" w:rsidRDefault="002D5429" w:rsidP="002D5429">
      <w:pPr>
        <w:pStyle w:val="Noidung"/>
        <w:rPr>
          <w:color w:val="FF0000"/>
        </w:rPr>
      </w:pPr>
      <w:r w:rsidRPr="00D876BE">
        <w:t>Trong thực tế (nếu không phải là con quay hồi chuyển digital) thì giá trị đọc được từ cảm biến là giá trị điện áp, vì vậy cần chuyển thiết để chuyển nó về giá trị deg/s theo mong muốn. Tương tự như gia tốc kế ta được phương trình chuyển đổi của con quay hồi chuyển như sau:</w:t>
      </w:r>
    </w:p>
    <w:p w14:paraId="4F7A5AD1" w14:textId="77777777" w:rsidR="002D5429" w:rsidRPr="00D876BE" w:rsidRDefault="002D5429" w:rsidP="002D5429">
      <w:pPr>
        <w:jc w:val="center"/>
        <w:rPr>
          <w:rFonts w:eastAsia="Times New Roman"/>
        </w:rPr>
      </w:pPr>
      <w:r w:rsidRPr="00D876BE">
        <w:rPr>
          <w:position w:val="-28"/>
        </w:rPr>
        <w:object w:dxaOrig="4400" w:dyaOrig="1060" w14:anchorId="3D3987B2">
          <v:shape id="_x0000_i1042" type="#_x0000_t75" style="width:219.75pt;height:53.25pt" o:ole="">
            <v:imagedata r:id="rId51" o:title=""/>
          </v:shape>
          <o:OLEObject Type="Embed" ProgID="Equation.DSMT4" ShapeID="_x0000_i1042" DrawAspect="Content" ObjectID="_1508443117" r:id="rId52"/>
        </w:object>
      </w:r>
      <w:r w:rsidRPr="00D876BE">
        <w:t xml:space="preserve">   </w:t>
      </w:r>
      <w:r w:rsidRPr="00D876BE">
        <w:rPr>
          <w:position w:val="-28"/>
        </w:rPr>
        <w:object w:dxaOrig="4380" w:dyaOrig="1060" w14:anchorId="63179253">
          <v:shape id="_x0000_i1043" type="#_x0000_t75" style="width:219pt;height:53.25pt" o:ole="">
            <v:imagedata r:id="rId53" o:title=""/>
          </v:shape>
          <o:OLEObject Type="Embed" ProgID="Equation.DSMT4" ShapeID="_x0000_i1043" DrawAspect="Content" ObjectID="_1508443118" r:id="rId54"/>
        </w:object>
      </w:r>
    </w:p>
    <w:p w14:paraId="0FA5188B" w14:textId="77777777" w:rsidR="009B46C6" w:rsidRPr="00466BD7" w:rsidRDefault="00E87EEB" w:rsidP="00EC15B9">
      <w:pPr>
        <w:pStyle w:val="Heading4"/>
        <w:rPr>
          <w:rFonts w:cstheme="majorHAnsi"/>
        </w:rPr>
      </w:pPr>
      <w:r w:rsidRPr="00466BD7">
        <w:rPr>
          <w:rFonts w:cstheme="majorHAnsi"/>
        </w:rPr>
        <w:t>2.1</w:t>
      </w:r>
      <w:r w:rsidR="00F15850" w:rsidRPr="00466BD7">
        <w:rPr>
          <w:rFonts w:cstheme="majorHAnsi"/>
        </w:rPr>
        <w:t xml:space="preserve">.1.3 </w:t>
      </w:r>
      <w:r w:rsidR="009B46C6" w:rsidRPr="00466BD7">
        <w:rPr>
          <w:rFonts w:cstheme="majorHAnsi"/>
        </w:rPr>
        <w:t>Áp dụng gia tốc kế và con quay hồi chuyển để tính góc lệch</w:t>
      </w:r>
    </w:p>
    <w:p w14:paraId="4BAB3482" w14:textId="77777777" w:rsidR="009B46C6" w:rsidRPr="00466BD7" w:rsidRDefault="00E87EEB" w:rsidP="00EC15B9">
      <w:pPr>
        <w:pStyle w:val="Heading3"/>
        <w:rPr>
          <w:rFonts w:cstheme="majorHAnsi"/>
        </w:rPr>
      </w:pPr>
      <w:r w:rsidRPr="00466BD7">
        <w:rPr>
          <w:rFonts w:cstheme="majorHAnsi"/>
        </w:rPr>
        <w:t>2.1</w:t>
      </w:r>
      <w:r w:rsidR="00F15850" w:rsidRPr="00466BD7">
        <w:rPr>
          <w:rFonts w:cstheme="majorHAnsi"/>
        </w:rPr>
        <w:t xml:space="preserve">.2 </w:t>
      </w:r>
      <w:r w:rsidR="009B46C6" w:rsidRPr="00466BD7">
        <w:rPr>
          <w:rFonts w:cstheme="majorHAnsi"/>
        </w:rPr>
        <w:t>Giới thiệu bộ lọc Complementary</w:t>
      </w:r>
    </w:p>
    <w:p w14:paraId="020A38EB" w14:textId="77777777" w:rsidR="009B46C6" w:rsidRPr="00466BD7" w:rsidRDefault="00F15850" w:rsidP="00EC15B9">
      <w:pPr>
        <w:pStyle w:val="Heading4"/>
        <w:rPr>
          <w:rFonts w:cstheme="majorHAnsi"/>
        </w:rPr>
      </w:pPr>
      <w:r w:rsidRPr="00466BD7">
        <w:rPr>
          <w:rFonts w:cstheme="majorHAnsi"/>
        </w:rPr>
        <w:t xml:space="preserve">2.1.2.1 </w:t>
      </w:r>
      <w:r w:rsidR="009B46C6" w:rsidRPr="00466BD7">
        <w:rPr>
          <w:rFonts w:cstheme="majorHAnsi"/>
        </w:rPr>
        <w:t>Mô hình của bộ lọc Complementary</w:t>
      </w:r>
    </w:p>
    <w:p w14:paraId="5D36531B" w14:textId="77777777" w:rsidR="009B46C6" w:rsidRPr="00466BD7" w:rsidRDefault="00F15850" w:rsidP="00EC15B9">
      <w:pPr>
        <w:pStyle w:val="Heading4"/>
        <w:rPr>
          <w:rFonts w:cstheme="majorHAnsi"/>
        </w:rPr>
      </w:pPr>
      <w:r w:rsidRPr="00466BD7">
        <w:rPr>
          <w:rFonts w:cstheme="majorHAnsi"/>
        </w:rPr>
        <w:t>2.1.2</w:t>
      </w:r>
      <w:r w:rsidR="00E87EEB" w:rsidRPr="00466BD7">
        <w:rPr>
          <w:rFonts w:cstheme="majorHAnsi"/>
        </w:rPr>
        <w:t xml:space="preserve">.2 </w:t>
      </w:r>
      <w:r w:rsidR="00EC15B9" w:rsidRPr="00466BD7">
        <w:rPr>
          <w:rFonts w:cstheme="majorHAnsi"/>
        </w:rPr>
        <w:t>Hoạt động của bộ lọc Complementary</w:t>
      </w:r>
    </w:p>
    <w:p w14:paraId="081F1472" w14:textId="34FDE93E" w:rsidR="00EC15B9" w:rsidRPr="00466BD7" w:rsidRDefault="00E87EEB" w:rsidP="00EC15B9">
      <w:pPr>
        <w:pStyle w:val="Heading4"/>
        <w:rPr>
          <w:rFonts w:cstheme="majorHAnsi"/>
        </w:rPr>
      </w:pPr>
      <w:r w:rsidRPr="00466BD7">
        <w:rPr>
          <w:rFonts w:cstheme="majorHAnsi"/>
        </w:rPr>
        <w:t xml:space="preserve">2.1.2.3 </w:t>
      </w:r>
      <w:r w:rsidR="00EC15B9" w:rsidRPr="00466BD7">
        <w:rPr>
          <w:rFonts w:cstheme="majorHAnsi"/>
        </w:rPr>
        <w:t>So sánh với bộ lọc Kal</w:t>
      </w:r>
      <w:r w:rsidR="00140F7B">
        <w:rPr>
          <w:rFonts w:cstheme="majorHAnsi"/>
          <w:lang w:val="en-US"/>
        </w:rPr>
        <w:t>m</w:t>
      </w:r>
      <w:r w:rsidR="00140F7B">
        <w:rPr>
          <w:rFonts w:cstheme="majorHAnsi"/>
        </w:rPr>
        <w:t>an</w:t>
      </w:r>
    </w:p>
    <w:p w14:paraId="2B601788" w14:textId="77777777" w:rsidR="00F15850" w:rsidRDefault="00F15850" w:rsidP="00F15850">
      <w:pPr>
        <w:pStyle w:val="Heading2"/>
        <w:rPr>
          <w:rFonts w:cstheme="majorHAnsi"/>
        </w:rPr>
      </w:pPr>
      <w:r w:rsidRPr="00466BD7">
        <w:rPr>
          <w:rFonts w:cstheme="majorHAnsi"/>
        </w:rPr>
        <w:t>2.2 Điều khiển cân bằng</w:t>
      </w:r>
    </w:p>
    <w:p w14:paraId="30C25F26" w14:textId="77777777" w:rsidR="00886642" w:rsidRPr="00D876BE" w:rsidRDefault="00886642" w:rsidP="00886642">
      <w:pPr>
        <w:spacing w:after="0" w:line="240" w:lineRule="auto"/>
        <w:rPr>
          <w:rFonts w:eastAsia="Times New Roman"/>
        </w:rPr>
      </w:pPr>
      <w:r w:rsidRPr="00D876BE">
        <w:rPr>
          <w:rFonts w:eastAsia="Times New Roman"/>
        </w:rPr>
        <w:t>PID (Propotional-Integral-Derivative) là hệ thống điều khiển vòng kín làm cho kết quả thực tế gần hơn với kết quả mong muốn bằng cách điều chỉnh đầu vào</w:t>
      </w:r>
    </w:p>
    <w:p w14:paraId="2BC8F000" w14:textId="77777777" w:rsidR="00886642" w:rsidRPr="00D876BE" w:rsidRDefault="00886642" w:rsidP="00886642">
      <w:pPr>
        <w:keepNext/>
        <w:spacing w:after="0" w:line="240" w:lineRule="auto"/>
        <w:jc w:val="center"/>
        <w:rPr>
          <w:rFonts w:eastAsia="Times New Roman"/>
        </w:rPr>
      </w:pPr>
      <w:r w:rsidRPr="00D876BE">
        <w:rPr>
          <w:rFonts w:eastAsia="Times New Roman"/>
          <w:noProof/>
        </w:rPr>
        <w:drawing>
          <wp:inline distT="0" distB="0" distL="0" distR="0" wp14:anchorId="2EEFB800" wp14:editId="3D72B570">
            <wp:extent cx="4132053" cy="2362063"/>
            <wp:effectExtent l="0" t="0" r="190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4312" cy="2363354"/>
                    </a:xfrm>
                    <a:prstGeom prst="rect">
                      <a:avLst/>
                    </a:prstGeom>
                    <a:noFill/>
                    <a:ln>
                      <a:noFill/>
                    </a:ln>
                  </pic:spPr>
                </pic:pic>
              </a:graphicData>
            </a:graphic>
          </wp:inline>
        </w:drawing>
      </w:r>
    </w:p>
    <w:p w14:paraId="56ABF682" w14:textId="77777777" w:rsidR="00886642" w:rsidRPr="00D876BE" w:rsidRDefault="00886642" w:rsidP="00886642">
      <w:pPr>
        <w:pStyle w:val="Hinh"/>
      </w:pPr>
      <w:bookmarkStart w:id="8" w:name="_Toc422432769"/>
      <w:r>
        <w:t xml:space="preserve">Hình 2 – 25: </w:t>
      </w:r>
      <w:r w:rsidRPr="00D876BE">
        <w:t>PID</w:t>
      </w:r>
      <w:bookmarkEnd w:id="8"/>
    </w:p>
    <w:p w14:paraId="1E1CB025" w14:textId="77777777" w:rsidR="00886642" w:rsidRPr="00D876BE" w:rsidRDefault="00886642" w:rsidP="00886642">
      <w:pPr>
        <w:pStyle w:val="Noidung"/>
      </w:pPr>
      <w:r w:rsidRPr="00D876BE">
        <w:t>Có ba thuật toán trong PID tương ứng là P (tỉ lệ), I (tích phân), D (đạo hàm). P phụ thuộc vào sai lệch hiện tại. I dựa trên sự tích luỹ sai lệch trong quá khứ. D là dự đoán sai lệch tương lai dựa trên tỉ lệ sai lệch hiện tại.</w:t>
      </w:r>
    </w:p>
    <w:p w14:paraId="4D9E49E4" w14:textId="77777777" w:rsidR="00886642" w:rsidRPr="00D876BE" w:rsidRDefault="00886642" w:rsidP="00886642">
      <w:pPr>
        <w:pStyle w:val="Noidung"/>
      </w:pPr>
      <w:r w:rsidRPr="00886642">
        <w:rPr>
          <w:highlight w:val="red"/>
        </w:rPr>
        <w:t>Để điều khiển Quadcopter</w:t>
      </w:r>
      <w:r w:rsidRPr="00D876BE">
        <w:t>, cần đo đầu ra từ các cảm biến (như góc nghiêng), để có thể ước lượng sai lệch (thực tế chênh lệch bao nhiêu so với góc nghiêng mong muốn)</w:t>
      </w:r>
    </w:p>
    <w:p w14:paraId="41ED8730" w14:textId="77777777" w:rsidR="00886642" w:rsidRPr="00D876BE" w:rsidRDefault="00886642" w:rsidP="00886642">
      <w:pPr>
        <w:pStyle w:val="Noidung"/>
      </w:pPr>
      <w:r w:rsidRPr="00D876BE">
        <w:t>Ảnh hưởng của ba tham số:</w:t>
      </w:r>
    </w:p>
    <w:p w14:paraId="50680664" w14:textId="77777777" w:rsidR="00886642" w:rsidRPr="00D876BE" w:rsidRDefault="00886642" w:rsidP="00886642">
      <w:pPr>
        <w:pStyle w:val="Bullet1"/>
      </w:pPr>
      <w:r w:rsidRPr="00D876BE">
        <w:rPr>
          <w:b/>
        </w:rPr>
        <w:t>Hệ số P:</w:t>
      </w:r>
      <w:r w:rsidRPr="00D876BE">
        <w:t xml:space="preserve"> Hệ số này được xác định bởi người điều khiển hoặc con quay hồi chuyển. Khi P cao Quadcopter sẽ nhạy cảm hơn với sự thay đổi góc và khi P quá cao Quadcopter bắt đầu dao dộng. Khi P quá thấp Quadcopter sẽ chậm và khó khăn hơn để giữ ổn định</w:t>
      </w:r>
    </w:p>
    <w:p w14:paraId="41CA0EE2" w14:textId="77777777" w:rsidR="00886642" w:rsidRPr="00D876BE" w:rsidRDefault="00886642" w:rsidP="00886642">
      <w:pPr>
        <w:pStyle w:val="Bullet1"/>
        <w:rPr>
          <w:b/>
          <w:bCs/>
        </w:rPr>
      </w:pPr>
      <w:r w:rsidRPr="00D876BE">
        <w:rPr>
          <w:b/>
        </w:rPr>
        <w:t>Hệ số I:</w:t>
      </w:r>
      <w:r w:rsidRPr="00D876BE">
        <w:t xml:space="preserve"> Hệ số này tăng độ chính xác của vị trí góc. Ví dụ khi Quadcopter bị nhiễu và lệch đi một góc 20 độ, trên lý thuyết nó sẽ nhớ được góc đã thay đổi và quay lại một góc đúng bằng góc đã bị lệch. Điều này hữu ích đối với những </w:t>
      </w:r>
      <w:r w:rsidRPr="00D876BE">
        <w:lastRenderedPageBreak/>
        <w:t>cơn gió bất thường và bất ổn trong động cơ. Tuy nhiên khi hệ số I quá cao, Quadcopter sẽ phản ứng chậm và giảm tác dụng của hệ số P, nó cũng bắt đầu dao động như khi hệ số P quá cao nhưng với tần số thấp hơn</w:t>
      </w:r>
    </w:p>
    <w:p w14:paraId="7FA9C4CC" w14:textId="77777777" w:rsidR="00886642" w:rsidRPr="00D876BE" w:rsidRDefault="00886642" w:rsidP="00886642">
      <w:pPr>
        <w:pStyle w:val="Bullet1"/>
      </w:pPr>
      <w:r w:rsidRPr="00BF1C45">
        <w:rPr>
          <w:b/>
        </w:rPr>
        <w:t>Hệ số D:</w:t>
      </w:r>
      <w:r w:rsidRPr="00BF1C45">
        <w:t xml:space="preserve"> Hệ số này cho Quadcopter nhanh chóng đạt được trạng thái mong muốn. Một số người gọi nó là thông số gia tốc vì nó khuếch đại đầu vào của người sử dụng. Nó cũng giảm kiểm soát hành động khi sai lệch giảm xuống. Trên thực tế nó tăng tốc độ phản ứng và tăng hiệu quả của hệ số P</w:t>
      </w:r>
    </w:p>
    <w:p w14:paraId="0D166F8E" w14:textId="77777777" w:rsidR="00886642" w:rsidRPr="00886642" w:rsidRDefault="00886642" w:rsidP="00886642"/>
    <w:p w14:paraId="5F0935A2" w14:textId="7F5B5DF1" w:rsidR="00564CFF" w:rsidRPr="00466BD7" w:rsidRDefault="00564CFF" w:rsidP="00564CFF">
      <w:pPr>
        <w:pStyle w:val="Heading2"/>
        <w:rPr>
          <w:rFonts w:cstheme="majorHAnsi"/>
        </w:rPr>
      </w:pPr>
      <w:r w:rsidRPr="00466BD7">
        <w:rPr>
          <w:rFonts w:cstheme="majorHAnsi"/>
        </w:rPr>
        <w:t>2.3 Tối ưu hiệu năng hệ thống nhúng</w:t>
      </w:r>
    </w:p>
    <w:p w14:paraId="005D0250" w14:textId="1157AF9B" w:rsidR="00F34230" w:rsidRPr="00466BD7" w:rsidRDefault="00F34230" w:rsidP="00F34230">
      <w:pPr>
        <w:rPr>
          <w:rFonts w:asciiTheme="majorHAnsi" w:hAnsiTheme="majorHAnsi" w:cstheme="majorHAnsi"/>
        </w:rPr>
      </w:pPr>
      <w:r w:rsidRPr="00466BD7">
        <w:rPr>
          <w:rFonts w:asciiTheme="majorHAnsi" w:hAnsiTheme="majorHAnsi" w:cstheme="majorHAnsi"/>
        </w:rPr>
        <w:t>//code size, performance</w:t>
      </w:r>
    </w:p>
    <w:p w14:paraId="6872E331" w14:textId="7CE82EB8" w:rsidR="004D726F" w:rsidRPr="00466BD7" w:rsidRDefault="004D726F" w:rsidP="00F34230">
      <w:pPr>
        <w:rPr>
          <w:rFonts w:asciiTheme="majorHAnsi" w:hAnsiTheme="majorHAnsi" w:cstheme="majorHAnsi"/>
        </w:rPr>
      </w:pPr>
      <w:r w:rsidRPr="00466BD7">
        <w:rPr>
          <w:rFonts w:asciiTheme="majorHAnsi" w:hAnsiTheme="majorHAnsi" w:cstheme="majorHAnsi"/>
        </w:rPr>
        <w:t>Trong một hệ thống nhúng thì hiệu năng có ý nghĩa như là sự</w:t>
      </w:r>
      <w:r w:rsidR="000900B1" w:rsidRPr="00466BD7">
        <w:rPr>
          <w:rFonts w:asciiTheme="majorHAnsi" w:hAnsiTheme="majorHAnsi" w:cstheme="majorHAnsi"/>
        </w:rPr>
        <w:t xml:space="preserve"> thành công, </w:t>
      </w:r>
      <w:r w:rsidRPr="00466BD7">
        <w:rPr>
          <w:rFonts w:asciiTheme="majorHAnsi" w:hAnsiTheme="majorHAnsi" w:cstheme="majorHAnsi"/>
        </w:rPr>
        <w:t>một hệ thống nhúng sẽ phải hoạt động với nguồn tài nguyên hạn chế và thời gian hoạt động dài. Khác với các chương trình trên máy tính, chương trình trên hệ thống nhúng cần đáp ứng các yếu tố về bộ nhớ</w:t>
      </w:r>
      <w:r w:rsidR="004F032A" w:rsidRPr="00466BD7">
        <w:rPr>
          <w:rFonts w:asciiTheme="majorHAnsi" w:hAnsiTheme="majorHAnsi" w:cstheme="majorHAnsi"/>
        </w:rPr>
        <w:t xml:space="preserve"> RAM, ROM, EPPROM, tốc độ xung nhịp cấp vào và các yếu tố này có giới hạn, vì vậy việc lập trình cần chú ý đến hiệu quả sử dụng bộ nhớ, tránh tình trạng rõ rĩ bộ nhớ (memory leak). </w:t>
      </w:r>
      <w:r w:rsidR="000900B1" w:rsidRPr="00466BD7">
        <w:rPr>
          <w:rFonts w:asciiTheme="majorHAnsi" w:hAnsiTheme="majorHAnsi" w:cstheme="majorHAnsi"/>
        </w:rPr>
        <w:t>Đối</w:t>
      </w:r>
      <w:r w:rsidR="004F032A" w:rsidRPr="00466BD7">
        <w:rPr>
          <w:rFonts w:asciiTheme="majorHAnsi" w:hAnsiTheme="majorHAnsi" w:cstheme="majorHAnsi"/>
        </w:rPr>
        <w:t xml:space="preserve"> với tốc độ</w:t>
      </w:r>
      <w:r w:rsidR="00F95333" w:rsidRPr="00466BD7">
        <w:rPr>
          <w:rFonts w:asciiTheme="majorHAnsi" w:hAnsiTheme="majorHAnsi" w:cstheme="majorHAnsi"/>
        </w:rPr>
        <w:t xml:space="preserve"> x</w:t>
      </w:r>
      <w:r w:rsidR="00E82F1B" w:rsidRPr="00466BD7">
        <w:rPr>
          <w:rFonts w:asciiTheme="majorHAnsi" w:hAnsiTheme="majorHAnsi" w:cstheme="majorHAnsi"/>
        </w:rPr>
        <w:t xml:space="preserve">ử lý, một nguyên tắc cần theo là </w:t>
      </w:r>
      <w:r w:rsidR="00F95333" w:rsidRPr="00466BD7">
        <w:rPr>
          <w:rFonts w:asciiTheme="majorHAnsi" w:hAnsiTheme="majorHAnsi" w:cstheme="majorHAnsi"/>
        </w:rPr>
        <w:t>trong một lệnh C/C++ sinh ra càng ích mã máy càng tốt.</w:t>
      </w:r>
    </w:p>
    <w:p w14:paraId="2DA84AC7" w14:textId="72B7A484" w:rsidR="004F032A" w:rsidRPr="00466BD7" w:rsidRDefault="004F032A" w:rsidP="00F34230">
      <w:pPr>
        <w:rPr>
          <w:rFonts w:asciiTheme="majorHAnsi" w:hAnsiTheme="majorHAnsi" w:cstheme="majorHAnsi"/>
        </w:rPr>
      </w:pPr>
      <w:r w:rsidRPr="00466BD7">
        <w:rPr>
          <w:rFonts w:asciiTheme="majorHAnsi" w:hAnsiTheme="majorHAnsi" w:cstheme="majorHAnsi"/>
        </w:rPr>
        <w:t>Mộ</w:t>
      </w:r>
      <w:r w:rsidR="000900B1" w:rsidRPr="00466BD7">
        <w:rPr>
          <w:rFonts w:asciiTheme="majorHAnsi" w:hAnsiTheme="majorHAnsi" w:cstheme="majorHAnsi"/>
        </w:rPr>
        <w:t xml:space="preserve">t yếu tố về hiệu măng là thời gian mà hệ thống hoạt động. Một chương trình nhúng cần phải hoạt động ổn định trong một thời gian dài. </w:t>
      </w:r>
      <w:r w:rsidR="00501EFF" w:rsidRPr="00466BD7">
        <w:rPr>
          <w:rFonts w:asciiTheme="majorHAnsi" w:hAnsiTheme="majorHAnsi" w:cstheme="majorHAnsi"/>
        </w:rPr>
        <w:t xml:space="preserve">Để tối ưu được hiệu năng, nhóm thực hiện 2 cách sau đó là dựa vào trình biên dịch và </w:t>
      </w:r>
      <w:r w:rsidR="00D673FD" w:rsidRPr="00466BD7">
        <w:rPr>
          <w:rFonts w:asciiTheme="majorHAnsi" w:hAnsiTheme="majorHAnsi" w:cstheme="majorHAnsi"/>
        </w:rPr>
        <w:t>dựa vào chính các thành viên trong nhóm.</w:t>
      </w:r>
    </w:p>
    <w:p w14:paraId="701FE14B" w14:textId="4F2C873C" w:rsidR="00F34230" w:rsidRPr="00466BD7" w:rsidRDefault="00F34230" w:rsidP="00D673FD">
      <w:pPr>
        <w:pStyle w:val="Heading3"/>
        <w:rPr>
          <w:rFonts w:cstheme="majorHAnsi"/>
        </w:rPr>
      </w:pPr>
      <w:r w:rsidRPr="00466BD7">
        <w:rPr>
          <w:rFonts w:cstheme="majorHAnsi"/>
        </w:rPr>
        <w:t>2.3.1 Compiler optimize</w:t>
      </w:r>
    </w:p>
    <w:p w14:paraId="0A2F477B" w14:textId="58FE066D" w:rsidR="00D673FD" w:rsidRPr="00466BD7" w:rsidRDefault="00D673FD" w:rsidP="00F34230">
      <w:pPr>
        <w:rPr>
          <w:rFonts w:asciiTheme="majorHAnsi" w:hAnsiTheme="majorHAnsi" w:cstheme="majorHAnsi"/>
        </w:rPr>
      </w:pPr>
      <w:r w:rsidRPr="00466BD7">
        <w:rPr>
          <w:rFonts w:asciiTheme="majorHAnsi" w:hAnsiTheme="majorHAnsi" w:cstheme="majorHAnsi"/>
        </w:rPr>
        <w:t>Trình biên dịch mà nhóm sử dụng là avr-gcc, đây là trình biên dịch C được viết ch</w:t>
      </w:r>
      <w:r w:rsidR="0045245A" w:rsidRPr="00466BD7">
        <w:rPr>
          <w:rFonts w:asciiTheme="majorHAnsi" w:hAnsiTheme="majorHAnsi" w:cstheme="majorHAnsi"/>
        </w:rPr>
        <w:t>o AVR. Bộ biên dịch này miễn phí nằm ở dự án AVR libs (không nằm trong dự án GNU</w:t>
      </w:r>
      <w:r w:rsidR="0045245A" w:rsidRPr="00466BD7">
        <w:rPr>
          <w:rFonts w:asciiTheme="majorHAnsi" w:hAnsiTheme="majorHAnsi" w:cstheme="majorHAnsi"/>
        </w:rPr>
        <w:fldChar w:fldCharType="begin" w:fldLock="1"/>
      </w:r>
      <w:r w:rsidR="005E0870">
        <w:rPr>
          <w:rFonts w:asciiTheme="majorHAnsi" w:hAnsiTheme="majorHAnsi" w:cstheme="majorHAnsi"/>
        </w:rPr>
        <w:instrText>ADDIN CSL_CITATION { "citationItems" : [ { "id" : "ITEM-1", "itemData" : { "URL" : "http://savannah.nongnu.org/projects/avr-libc/", "accessed" : { "date-parts" : [ [ "2015", "11", "7" ] ] }, "id" : "ITEM-1", "issued" : { "date-parts" : [ [ "0" ] ] }, "title" : "AVR C Runtime Library - Summary [Savannah]", "type" : "webpage" }, "uris" : [ "http://www.mendeley.com/documents/?uuid=36270c5c-0323-4676-a90f-99bd2fe712eb" ] } ], "mendeley" : { "formattedCitation" : "[2]", "plainTextFormattedCitation" : "[2]", "previouslyFormattedCitation" : "[1]" }, "properties" : { "noteIndex" : 0 }, "schema" : "https://github.com/citation-style-language/schema/raw/master/csl-citation.json" }</w:instrText>
      </w:r>
      <w:r w:rsidR="0045245A" w:rsidRPr="00466BD7">
        <w:rPr>
          <w:rFonts w:asciiTheme="majorHAnsi" w:hAnsiTheme="majorHAnsi" w:cstheme="majorHAnsi"/>
        </w:rPr>
        <w:fldChar w:fldCharType="separate"/>
      </w:r>
      <w:r w:rsidR="005E0870" w:rsidRPr="005E0870">
        <w:rPr>
          <w:rFonts w:asciiTheme="majorHAnsi" w:hAnsiTheme="majorHAnsi" w:cstheme="majorHAnsi"/>
          <w:noProof/>
        </w:rPr>
        <w:t>[2]</w:t>
      </w:r>
      <w:r w:rsidR="0045245A" w:rsidRPr="00466BD7">
        <w:rPr>
          <w:rFonts w:asciiTheme="majorHAnsi" w:hAnsiTheme="majorHAnsi" w:cstheme="majorHAnsi"/>
        </w:rPr>
        <w:fldChar w:fldCharType="end"/>
      </w:r>
      <w:r w:rsidR="0045245A" w:rsidRPr="00466BD7">
        <w:rPr>
          <w:rFonts w:asciiTheme="majorHAnsi" w:hAnsiTheme="majorHAnsi" w:cstheme="majorHAnsi"/>
        </w:rPr>
        <w:t>)</w:t>
      </w:r>
      <w:r w:rsidR="006C6E0D" w:rsidRPr="00466BD7">
        <w:rPr>
          <w:rFonts w:asciiTheme="majorHAnsi" w:hAnsiTheme="majorHAnsi" w:cstheme="majorHAnsi"/>
        </w:rPr>
        <w:t xml:space="preserve"> bao gồm các công cụ hỗ trợ như avr-</w:t>
      </w:r>
      <w:r w:rsidR="00D029C1" w:rsidRPr="00466BD7">
        <w:rPr>
          <w:rFonts w:asciiTheme="majorHAnsi" w:hAnsiTheme="majorHAnsi" w:cstheme="majorHAnsi"/>
        </w:rPr>
        <w:t>binutils, avr-gcc và avr-libc là trái tim của công cụ lập trình cho avr.</w:t>
      </w:r>
    </w:p>
    <w:p w14:paraId="6A690A51" w14:textId="33465FF0" w:rsidR="00D673FD" w:rsidRPr="00466BD7" w:rsidRDefault="00D673FD" w:rsidP="00F34230">
      <w:pPr>
        <w:rPr>
          <w:rFonts w:asciiTheme="majorHAnsi" w:hAnsiTheme="majorHAnsi" w:cstheme="majorHAnsi"/>
        </w:rPr>
      </w:pPr>
      <w:r w:rsidRPr="00466BD7">
        <w:rPr>
          <w:rFonts w:asciiTheme="majorHAnsi" w:hAnsiTheme="majorHAnsi" w:cstheme="majorHAnsi"/>
        </w:rPr>
        <w:t xml:space="preserve">Trong các tùy chọn của avr-gcc có tùy chọn </w:t>
      </w:r>
      <w:r w:rsidR="00D86620" w:rsidRPr="00466BD7">
        <w:rPr>
          <w:rFonts w:asciiTheme="majorHAnsi" w:hAnsiTheme="majorHAnsi" w:cstheme="majorHAnsi"/>
        </w:rPr>
        <w:t>tối ưu lúc biên dịch, bao gồm các cờ -O0, -O1, -O2, -O3 và –Os</w:t>
      </w:r>
      <w:r w:rsidR="00D86620" w:rsidRPr="00466BD7">
        <w:rPr>
          <w:rFonts w:asciiTheme="majorHAnsi" w:hAnsiTheme="majorHAnsi" w:cstheme="majorHAnsi"/>
        </w:rPr>
        <w:fldChar w:fldCharType="begin" w:fldLock="1"/>
      </w:r>
      <w:r w:rsidR="005E0870">
        <w:rPr>
          <w:rFonts w:asciiTheme="majorHAnsi" w:hAnsiTheme="majorHAnsi" w:cstheme="majorHAnsi"/>
        </w:rPr>
        <w:instrText>ADDIN CSL_CITATION { "citationItems" : [ { "id" : "ITEM-1", "itemData" : { "author" : [ { "dropping-particle" : "", "family" : "Atmel Corporation", "given" : "", "non-dropping-particle" : "", "parse-names" : false, "suffix" : "" } ], "id" : "ITEM-1", "issued" : { "date-parts" : [ [ "2011" ] ] }, "page" : "18", "title" : "Tips and Tricks to Optimize Your C Code for 8-bit AVR Microcontrollers", "type" : "article-journal" }, "label" : "chapter", "locator" : "2.2", "uris" : [ "http://www.mendeley.com/documents/?uuid=fd4fc580-7ed5-4fa6-a572-b0a39a29af5a" ] } ], "mendeley" : { "formattedCitation" : "[3, Ch. 2.2]", "plainTextFormattedCitation" : "[3, Ch. 2.2]", "previouslyFormattedCitation" : "[2, Ch. 2.2]" }, "properties" : { "noteIndex" : 0 }, "schema" : "https://github.com/citation-style-language/schema/raw/master/csl-citation.json" }</w:instrText>
      </w:r>
      <w:r w:rsidR="00D86620" w:rsidRPr="00466BD7">
        <w:rPr>
          <w:rFonts w:asciiTheme="majorHAnsi" w:hAnsiTheme="majorHAnsi" w:cstheme="majorHAnsi"/>
        </w:rPr>
        <w:fldChar w:fldCharType="separate"/>
      </w:r>
      <w:r w:rsidR="005E0870" w:rsidRPr="005E0870">
        <w:rPr>
          <w:rFonts w:asciiTheme="majorHAnsi" w:hAnsiTheme="majorHAnsi" w:cstheme="majorHAnsi"/>
          <w:noProof/>
        </w:rPr>
        <w:t>[3, Ch. 2.2]</w:t>
      </w:r>
      <w:r w:rsidR="00D86620" w:rsidRPr="00466BD7">
        <w:rPr>
          <w:rFonts w:asciiTheme="majorHAnsi" w:hAnsiTheme="majorHAnsi" w:cstheme="majorHAnsi"/>
        </w:rPr>
        <w:fldChar w:fldCharType="end"/>
      </w:r>
      <w:r w:rsidR="00ED7410" w:rsidRPr="00466BD7">
        <w:rPr>
          <w:rFonts w:asciiTheme="majorHAnsi" w:hAnsiTheme="majorHAnsi" w:cstheme="majorHAnsi"/>
        </w:rPr>
        <w:t xml:space="preserve"> tương ứng với các mức tối ưu khác nhau</w:t>
      </w:r>
      <w:r w:rsidR="00D86620" w:rsidRPr="00466BD7">
        <w:rPr>
          <w:rFonts w:asciiTheme="majorHAnsi" w:hAnsiTheme="majorHAnsi" w:cstheme="majorHAnsi"/>
        </w:rPr>
        <w:t>.</w:t>
      </w:r>
      <w:r w:rsidR="002E45DC" w:rsidRPr="00466BD7">
        <w:rPr>
          <w:rFonts w:asciiTheme="majorHAnsi" w:hAnsiTheme="majorHAnsi" w:cstheme="majorHAnsi"/>
        </w:rPr>
        <w:t xml:space="preserve">Nội </w:t>
      </w:r>
      <w:r w:rsidR="003B6FB2" w:rsidRPr="00466BD7">
        <w:rPr>
          <w:rFonts w:asciiTheme="majorHAnsi" w:hAnsiTheme="majorHAnsi" w:cstheme="majorHAnsi"/>
        </w:rPr>
        <w:t>dung của các cờ như sau:</w:t>
      </w:r>
    </w:p>
    <w:p w14:paraId="6269AB6E" w14:textId="41FA6493" w:rsidR="003B6FB2" w:rsidRPr="00466BD7" w:rsidRDefault="003B6FB2" w:rsidP="003B6FB2">
      <w:pPr>
        <w:pStyle w:val="ListParagraph"/>
        <w:numPr>
          <w:ilvl w:val="0"/>
          <w:numId w:val="4"/>
        </w:numPr>
        <w:rPr>
          <w:rFonts w:asciiTheme="majorHAnsi" w:hAnsiTheme="majorHAnsi" w:cstheme="majorHAnsi"/>
        </w:rPr>
      </w:pPr>
      <w:r w:rsidRPr="00466BD7">
        <w:rPr>
          <w:rFonts w:asciiTheme="majorHAnsi" w:hAnsiTheme="majorHAnsi" w:cstheme="majorHAnsi"/>
        </w:rPr>
        <w:t>-O0</w:t>
      </w:r>
      <w:r w:rsidR="00ED7410" w:rsidRPr="00466BD7">
        <w:rPr>
          <w:rFonts w:asciiTheme="majorHAnsi" w:hAnsiTheme="majorHAnsi" w:cstheme="majorHAnsi"/>
        </w:rPr>
        <w:t xml:space="preserve"> không sử dụng tối ưu lúc biên dịch</w:t>
      </w:r>
    </w:p>
    <w:p w14:paraId="42BC2918" w14:textId="3769CB17" w:rsidR="003B6FB2" w:rsidRPr="00466BD7" w:rsidRDefault="003B6FB2" w:rsidP="003B6FB2">
      <w:pPr>
        <w:pStyle w:val="ListParagraph"/>
        <w:numPr>
          <w:ilvl w:val="0"/>
          <w:numId w:val="4"/>
        </w:numPr>
        <w:rPr>
          <w:rFonts w:asciiTheme="majorHAnsi" w:hAnsiTheme="majorHAnsi" w:cstheme="majorHAnsi"/>
        </w:rPr>
      </w:pPr>
      <w:r w:rsidRPr="00466BD7">
        <w:rPr>
          <w:rFonts w:asciiTheme="majorHAnsi" w:hAnsiTheme="majorHAnsi" w:cstheme="majorHAnsi"/>
        </w:rPr>
        <w:t>-O1</w:t>
      </w:r>
      <w:r w:rsidR="00ED7410" w:rsidRPr="00466BD7">
        <w:rPr>
          <w:rFonts w:asciiTheme="majorHAnsi" w:hAnsiTheme="majorHAnsi" w:cstheme="majorHAnsi"/>
        </w:rPr>
        <w:t xml:space="preserve"> trình biên dịch cố </w:t>
      </w:r>
      <w:r w:rsidR="00ED7410" w:rsidRPr="00466BD7">
        <w:rPr>
          <w:rFonts w:asciiTheme="majorHAnsi" w:hAnsiTheme="majorHAnsi" w:cstheme="majorHAnsi"/>
          <w:color w:val="FF0000"/>
        </w:rPr>
        <w:t xml:space="preserve">gắng </w:t>
      </w:r>
      <w:r w:rsidR="00ED7410" w:rsidRPr="00466BD7">
        <w:rPr>
          <w:rFonts w:asciiTheme="majorHAnsi" w:hAnsiTheme="majorHAnsi" w:cstheme="majorHAnsi"/>
        </w:rPr>
        <w:t xml:space="preserve">giảm bớt kích thước mã nguồn và thời gian thực thi nhưng không thực hiện bất kỳ tối ưu nào </w:t>
      </w:r>
      <w:r w:rsidR="00086594" w:rsidRPr="00466BD7">
        <w:rPr>
          <w:rFonts w:asciiTheme="majorHAnsi" w:hAnsiTheme="majorHAnsi" w:cstheme="majorHAnsi"/>
        </w:rPr>
        <w:t>phải mất nhiều thời gian biên dịch.</w:t>
      </w:r>
    </w:p>
    <w:p w14:paraId="4A619F97" w14:textId="38E56FF4" w:rsidR="003B6FB2" w:rsidRPr="00466BD7" w:rsidRDefault="003B6FB2" w:rsidP="003B6FB2">
      <w:pPr>
        <w:pStyle w:val="ListParagraph"/>
        <w:numPr>
          <w:ilvl w:val="0"/>
          <w:numId w:val="4"/>
        </w:numPr>
        <w:rPr>
          <w:rFonts w:asciiTheme="majorHAnsi" w:hAnsiTheme="majorHAnsi" w:cstheme="majorHAnsi"/>
        </w:rPr>
      </w:pPr>
      <w:r w:rsidRPr="00466BD7">
        <w:rPr>
          <w:rFonts w:asciiTheme="majorHAnsi" w:hAnsiTheme="majorHAnsi" w:cstheme="majorHAnsi"/>
        </w:rPr>
        <w:t>-O2</w:t>
      </w:r>
      <w:r w:rsidR="00086594" w:rsidRPr="00466BD7">
        <w:rPr>
          <w:rFonts w:asciiTheme="majorHAnsi" w:hAnsiTheme="majorHAnsi" w:cstheme="majorHAnsi"/>
        </w:rPr>
        <w:t xml:space="preserve"> tối ưu nhiều hơn –O1, thực hiện tất cả các tối ưu được hỗ trợ mà không liên hệ đến space-</w:t>
      </w:r>
      <w:r w:rsidR="009B3506" w:rsidRPr="00466BD7">
        <w:rPr>
          <w:rFonts w:asciiTheme="majorHAnsi" w:hAnsiTheme="majorHAnsi" w:cstheme="majorHAnsi"/>
        </w:rPr>
        <w:t>speed, tùy chọn này làm tăng thời gian biên dịch.</w:t>
      </w:r>
    </w:p>
    <w:p w14:paraId="584623C5" w14:textId="21D815F1" w:rsidR="003B6FB2" w:rsidRPr="00466BD7" w:rsidRDefault="003B6FB2" w:rsidP="003B6FB2">
      <w:pPr>
        <w:pStyle w:val="ListParagraph"/>
        <w:numPr>
          <w:ilvl w:val="0"/>
          <w:numId w:val="4"/>
        </w:numPr>
        <w:rPr>
          <w:rFonts w:asciiTheme="majorHAnsi" w:hAnsiTheme="majorHAnsi" w:cstheme="majorHAnsi"/>
        </w:rPr>
      </w:pPr>
      <w:r w:rsidRPr="00466BD7">
        <w:rPr>
          <w:rFonts w:asciiTheme="majorHAnsi" w:hAnsiTheme="majorHAnsi" w:cstheme="majorHAnsi"/>
        </w:rPr>
        <w:t>-O3</w:t>
      </w:r>
      <w:r w:rsidR="009B3506" w:rsidRPr="00466BD7">
        <w:rPr>
          <w:rFonts w:asciiTheme="majorHAnsi" w:hAnsiTheme="majorHAnsi" w:cstheme="majorHAnsi"/>
        </w:rPr>
        <w:t xml:space="preserve"> mở tất cả các tối ưu của –O2 đồng thời mở thêm các tối ưu đặc biệt.</w:t>
      </w:r>
    </w:p>
    <w:p w14:paraId="7A15A7D6" w14:textId="2DC8B7F9" w:rsidR="003B6FB2" w:rsidRPr="00466BD7" w:rsidRDefault="003B6FB2" w:rsidP="003B6FB2">
      <w:pPr>
        <w:pStyle w:val="ListParagraph"/>
        <w:numPr>
          <w:ilvl w:val="0"/>
          <w:numId w:val="4"/>
        </w:numPr>
        <w:rPr>
          <w:rFonts w:asciiTheme="majorHAnsi" w:hAnsiTheme="majorHAnsi" w:cstheme="majorHAnsi"/>
        </w:rPr>
      </w:pPr>
      <w:r w:rsidRPr="00466BD7">
        <w:rPr>
          <w:rFonts w:asciiTheme="majorHAnsi" w:hAnsiTheme="majorHAnsi" w:cstheme="majorHAnsi"/>
        </w:rPr>
        <w:t>-Os</w:t>
      </w:r>
      <w:r w:rsidR="009B3506" w:rsidRPr="00466BD7">
        <w:rPr>
          <w:rFonts w:asciiTheme="majorHAnsi" w:hAnsiTheme="majorHAnsi" w:cstheme="majorHAnsi"/>
        </w:rPr>
        <w:t xml:space="preserve"> tối ưu</w:t>
      </w:r>
      <w:r w:rsidR="00FA1EE6" w:rsidRPr="00466BD7">
        <w:rPr>
          <w:rFonts w:asciiTheme="majorHAnsi" w:hAnsiTheme="majorHAnsi" w:cstheme="majorHAnsi"/>
        </w:rPr>
        <w:t xml:space="preserve"> làm giảm</w:t>
      </w:r>
      <w:r w:rsidR="009B3506" w:rsidRPr="00466BD7">
        <w:rPr>
          <w:rFonts w:asciiTheme="majorHAnsi" w:hAnsiTheme="majorHAnsi" w:cstheme="majorHAnsi"/>
        </w:rPr>
        <w:t xml:space="preserve"> kích thước </w:t>
      </w:r>
      <w:r w:rsidR="00FA1EE6" w:rsidRPr="00466BD7">
        <w:rPr>
          <w:rFonts w:asciiTheme="majorHAnsi" w:hAnsiTheme="majorHAnsi" w:cstheme="majorHAnsi"/>
        </w:rPr>
        <w:t>code được sinh ra.</w:t>
      </w:r>
    </w:p>
    <w:p w14:paraId="3DA9250A" w14:textId="4CE50646" w:rsidR="00A2721B" w:rsidRPr="00466BD7" w:rsidRDefault="00A2721B" w:rsidP="00A2721B">
      <w:pPr>
        <w:rPr>
          <w:rFonts w:asciiTheme="majorHAnsi" w:hAnsiTheme="majorHAnsi" w:cstheme="majorHAnsi"/>
        </w:rPr>
      </w:pPr>
      <w:r w:rsidRPr="00466BD7">
        <w:rPr>
          <w:rFonts w:asciiTheme="majorHAnsi" w:hAnsiTheme="majorHAnsi" w:cstheme="majorHAnsi"/>
        </w:rPr>
        <w:t>Dưới đây là kết quả tối ưu và thời gian biên dịch với vớ</w:t>
      </w:r>
      <w:r w:rsidR="003820E0" w:rsidRPr="00466BD7">
        <w:rPr>
          <w:rFonts w:asciiTheme="majorHAnsi" w:hAnsiTheme="majorHAnsi" w:cstheme="majorHAnsi"/>
        </w:rPr>
        <w:t>i 2 tùy chọn (qua một số lần chạy thử kết quả dưới đây là kết quả trung bình):</w:t>
      </w:r>
    </w:p>
    <w:p w14:paraId="780E0817" w14:textId="016174EA" w:rsidR="00F12BDA" w:rsidRPr="00466BD7" w:rsidRDefault="008364C4" w:rsidP="00A2721B">
      <w:pPr>
        <w:rPr>
          <w:rFonts w:asciiTheme="majorHAnsi" w:hAnsiTheme="majorHAnsi" w:cstheme="majorHAnsi"/>
          <w:noProof/>
        </w:rPr>
      </w:pPr>
      <w:r w:rsidRPr="00466BD7">
        <w:rPr>
          <w:rFonts w:asciiTheme="majorHAnsi" w:hAnsiTheme="majorHAnsi" w:cstheme="majorHAnsi"/>
          <w:noProof/>
        </w:rPr>
        <w:lastRenderedPageBreak/>
        <w:t xml:space="preserve"> </w:t>
      </w:r>
      <w:r w:rsidRPr="00466BD7">
        <w:rPr>
          <w:rFonts w:asciiTheme="majorHAnsi" w:hAnsiTheme="majorHAnsi" w:cstheme="majorHAnsi"/>
          <w:noProof/>
        </w:rPr>
        <w:drawing>
          <wp:inline distT="0" distB="0" distL="0" distR="0" wp14:anchorId="3CAC9B96" wp14:editId="5B14D170">
            <wp:extent cx="3756502" cy="2321781"/>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0964" cy="2324539"/>
                    </a:xfrm>
                    <a:prstGeom prst="rect">
                      <a:avLst/>
                    </a:prstGeom>
                  </pic:spPr>
                </pic:pic>
              </a:graphicData>
            </a:graphic>
          </wp:inline>
        </w:drawing>
      </w:r>
    </w:p>
    <w:p w14:paraId="48B3A4F5" w14:textId="77777777" w:rsidR="008364C4" w:rsidRPr="00466BD7" w:rsidRDefault="008364C4" w:rsidP="00A2721B">
      <w:pPr>
        <w:rPr>
          <w:rFonts w:asciiTheme="majorHAnsi" w:hAnsiTheme="majorHAnsi" w:cstheme="majorHAnsi"/>
          <w:noProof/>
          <w:lang w:val="en-US"/>
        </w:rPr>
      </w:pPr>
    </w:p>
    <w:p w14:paraId="59571B3A" w14:textId="61F16FC5" w:rsidR="008364C4" w:rsidRPr="00466BD7" w:rsidRDefault="008364C4" w:rsidP="00A2721B">
      <w:pPr>
        <w:rPr>
          <w:rFonts w:asciiTheme="majorHAnsi" w:hAnsiTheme="majorHAnsi" w:cstheme="majorHAnsi"/>
          <w:lang w:val="en-US"/>
        </w:rPr>
      </w:pPr>
      <w:r w:rsidRPr="00466BD7">
        <w:rPr>
          <w:rFonts w:asciiTheme="majorHAnsi" w:hAnsiTheme="majorHAnsi" w:cstheme="majorHAnsi"/>
          <w:noProof/>
          <w:lang w:val="en-US"/>
        </w:rPr>
        <w:t xml:space="preserve">Ta thấy rõ thời gian </w:t>
      </w:r>
      <w:r w:rsidR="00C9600E" w:rsidRPr="00466BD7">
        <w:rPr>
          <w:rFonts w:asciiTheme="majorHAnsi" w:hAnsiTheme="majorHAnsi" w:cstheme="majorHAnsi"/>
          <w:noProof/>
          <w:lang w:val="en-US"/>
        </w:rPr>
        <w:t>biên dịch</w:t>
      </w:r>
      <w:r w:rsidRPr="00466BD7">
        <w:rPr>
          <w:rFonts w:asciiTheme="majorHAnsi" w:hAnsiTheme="majorHAnsi" w:cstheme="majorHAnsi"/>
          <w:noProof/>
          <w:lang w:val="en-US"/>
        </w:rPr>
        <w:t xml:space="preserve"> củ</w:t>
      </w:r>
      <w:r w:rsidR="00C9600E" w:rsidRPr="00466BD7">
        <w:rPr>
          <w:rFonts w:asciiTheme="majorHAnsi" w:hAnsiTheme="majorHAnsi" w:cstheme="majorHAnsi"/>
          <w:noProof/>
          <w:lang w:val="en-US"/>
        </w:rPr>
        <w:t xml:space="preserve">a tùy chọn không </w:t>
      </w:r>
      <w:r w:rsidRPr="00466BD7">
        <w:rPr>
          <w:rFonts w:asciiTheme="majorHAnsi" w:hAnsiTheme="majorHAnsi" w:cstheme="majorHAnsi"/>
          <w:noProof/>
          <w:lang w:val="en-US"/>
        </w:rPr>
        <w:t>bật cờ tối ưu</w:t>
      </w:r>
      <w:r w:rsidR="00C9600E" w:rsidRPr="00466BD7">
        <w:rPr>
          <w:rFonts w:asciiTheme="majorHAnsi" w:hAnsiTheme="majorHAnsi" w:cstheme="majorHAnsi"/>
          <w:noProof/>
          <w:lang w:val="en-US"/>
        </w:rPr>
        <w:t xml:space="preserve"> sẽ nhanh hơn thời gian biên dịch bằng cờ -Os, đổi lại là kích thướ</w:t>
      </w:r>
      <w:r w:rsidR="00017B09" w:rsidRPr="00466BD7">
        <w:rPr>
          <w:rFonts w:asciiTheme="majorHAnsi" w:hAnsiTheme="majorHAnsi" w:cstheme="majorHAnsi"/>
          <w:noProof/>
          <w:lang w:val="en-US"/>
        </w:rPr>
        <w:t xml:space="preserve">c text </w:t>
      </w:r>
      <w:r w:rsidR="00C9600E" w:rsidRPr="00466BD7">
        <w:rPr>
          <w:rFonts w:asciiTheme="majorHAnsi" w:hAnsiTheme="majorHAnsi" w:cstheme="majorHAnsi"/>
          <w:noProof/>
          <w:lang w:val="en-US"/>
        </w:rPr>
        <w:t>lại cao hơn so với tùy chọn –</w:t>
      </w:r>
      <w:r w:rsidR="003820E0" w:rsidRPr="00466BD7">
        <w:rPr>
          <w:rFonts w:asciiTheme="majorHAnsi" w:hAnsiTheme="majorHAnsi" w:cstheme="majorHAnsi"/>
          <w:noProof/>
          <w:lang w:val="en-US"/>
        </w:rPr>
        <w:t>Os. Tổng kết lại ta có kết quả như sau.</w:t>
      </w:r>
    </w:p>
    <w:tbl>
      <w:tblPr>
        <w:tblStyle w:val="TableGrid"/>
        <w:tblW w:w="9287" w:type="dxa"/>
        <w:tblLook w:val="04A0" w:firstRow="1" w:lastRow="0" w:firstColumn="1" w:lastColumn="0" w:noHBand="0" w:noVBand="1"/>
      </w:tblPr>
      <w:tblGrid>
        <w:gridCol w:w="2208"/>
        <w:gridCol w:w="1501"/>
        <w:gridCol w:w="2161"/>
        <w:gridCol w:w="1378"/>
        <w:gridCol w:w="2039"/>
      </w:tblGrid>
      <w:tr w:rsidR="004F170F" w:rsidRPr="00466BD7" w14:paraId="62C41F24" w14:textId="77777777" w:rsidTr="00D64729">
        <w:tc>
          <w:tcPr>
            <w:tcW w:w="2208" w:type="dxa"/>
            <w:vAlign w:val="center"/>
          </w:tcPr>
          <w:p w14:paraId="4623A92F" w14:textId="51E113E3" w:rsidR="004F170F" w:rsidRPr="00466BD7" w:rsidRDefault="004F170F" w:rsidP="00D64729">
            <w:pPr>
              <w:rPr>
                <w:rFonts w:asciiTheme="majorHAnsi" w:hAnsiTheme="majorHAnsi" w:cstheme="majorHAnsi"/>
              </w:rPr>
            </w:pPr>
          </w:p>
        </w:tc>
        <w:tc>
          <w:tcPr>
            <w:tcW w:w="3662" w:type="dxa"/>
            <w:gridSpan w:val="2"/>
            <w:vAlign w:val="center"/>
          </w:tcPr>
          <w:p w14:paraId="26B12453" w14:textId="42C4D052" w:rsidR="004F170F" w:rsidRPr="00466BD7" w:rsidRDefault="004F170F" w:rsidP="00D64729">
            <w:pPr>
              <w:rPr>
                <w:rFonts w:asciiTheme="majorHAnsi" w:hAnsiTheme="majorHAnsi" w:cstheme="majorHAnsi"/>
              </w:rPr>
            </w:pPr>
            <w:r w:rsidRPr="00466BD7">
              <w:rPr>
                <w:rFonts w:asciiTheme="majorHAnsi" w:hAnsiTheme="majorHAnsi" w:cstheme="majorHAnsi"/>
              </w:rPr>
              <w:t>Tùy chọn –O0</w:t>
            </w:r>
          </w:p>
        </w:tc>
        <w:tc>
          <w:tcPr>
            <w:tcW w:w="3417" w:type="dxa"/>
            <w:gridSpan w:val="2"/>
            <w:vAlign w:val="center"/>
          </w:tcPr>
          <w:p w14:paraId="611E4EDB" w14:textId="3014BD5B" w:rsidR="004F170F" w:rsidRPr="00466BD7" w:rsidRDefault="004F170F" w:rsidP="00D64729">
            <w:pPr>
              <w:rPr>
                <w:rFonts w:asciiTheme="majorHAnsi" w:hAnsiTheme="majorHAnsi" w:cstheme="majorHAnsi"/>
              </w:rPr>
            </w:pPr>
            <w:r w:rsidRPr="00466BD7">
              <w:rPr>
                <w:rFonts w:asciiTheme="majorHAnsi" w:hAnsiTheme="majorHAnsi" w:cstheme="majorHAnsi"/>
              </w:rPr>
              <w:t>Tùy chọn –Os</w:t>
            </w:r>
          </w:p>
        </w:tc>
      </w:tr>
      <w:tr w:rsidR="004F170F" w:rsidRPr="00466BD7" w14:paraId="35A5E441" w14:textId="77777777" w:rsidTr="00D64729">
        <w:tc>
          <w:tcPr>
            <w:tcW w:w="2208" w:type="dxa"/>
            <w:vAlign w:val="center"/>
          </w:tcPr>
          <w:p w14:paraId="36688C17" w14:textId="1378A000" w:rsidR="004F170F" w:rsidRPr="00466BD7" w:rsidRDefault="004F170F" w:rsidP="00D64729">
            <w:pPr>
              <w:rPr>
                <w:rFonts w:asciiTheme="majorHAnsi" w:hAnsiTheme="majorHAnsi" w:cstheme="majorHAnsi"/>
              </w:rPr>
            </w:pPr>
            <w:r w:rsidRPr="00466BD7">
              <w:rPr>
                <w:rFonts w:asciiTheme="majorHAnsi" w:hAnsiTheme="majorHAnsi" w:cstheme="majorHAnsi"/>
              </w:rPr>
              <w:t>Thời gian biên dịch</w:t>
            </w:r>
          </w:p>
        </w:tc>
        <w:tc>
          <w:tcPr>
            <w:tcW w:w="3662" w:type="dxa"/>
            <w:gridSpan w:val="2"/>
            <w:vAlign w:val="center"/>
          </w:tcPr>
          <w:p w14:paraId="38B96CC2" w14:textId="159EDB0C" w:rsidR="004F170F" w:rsidRPr="00466BD7" w:rsidRDefault="004F170F" w:rsidP="00D64729">
            <w:pPr>
              <w:rPr>
                <w:rFonts w:asciiTheme="majorHAnsi" w:hAnsiTheme="majorHAnsi" w:cstheme="majorHAnsi"/>
              </w:rPr>
            </w:pPr>
            <w:r w:rsidRPr="00466BD7">
              <w:rPr>
                <w:rFonts w:asciiTheme="majorHAnsi" w:hAnsiTheme="majorHAnsi" w:cstheme="majorHAnsi"/>
              </w:rPr>
              <w:t>15s</w:t>
            </w:r>
          </w:p>
        </w:tc>
        <w:tc>
          <w:tcPr>
            <w:tcW w:w="3417" w:type="dxa"/>
            <w:gridSpan w:val="2"/>
            <w:vAlign w:val="center"/>
          </w:tcPr>
          <w:p w14:paraId="63D32100" w14:textId="0A4613EF" w:rsidR="004F170F" w:rsidRPr="00466BD7" w:rsidRDefault="004F170F" w:rsidP="00D64729">
            <w:pPr>
              <w:rPr>
                <w:rFonts w:asciiTheme="majorHAnsi" w:hAnsiTheme="majorHAnsi" w:cstheme="majorHAnsi"/>
              </w:rPr>
            </w:pPr>
            <w:r w:rsidRPr="00466BD7">
              <w:rPr>
                <w:rFonts w:asciiTheme="majorHAnsi" w:hAnsiTheme="majorHAnsi" w:cstheme="majorHAnsi"/>
              </w:rPr>
              <w:t>18s</w:t>
            </w:r>
          </w:p>
        </w:tc>
      </w:tr>
      <w:tr w:rsidR="00D64729" w:rsidRPr="00466BD7" w14:paraId="7771AE36" w14:textId="7D5F5428" w:rsidTr="00D64729">
        <w:tc>
          <w:tcPr>
            <w:tcW w:w="2208" w:type="dxa"/>
            <w:vMerge w:val="restart"/>
            <w:vAlign w:val="center"/>
          </w:tcPr>
          <w:p w14:paraId="6E3B1FA9" w14:textId="06216FA0" w:rsidR="00D64729" w:rsidRPr="00466BD7" w:rsidRDefault="00D64729" w:rsidP="00D64729">
            <w:pPr>
              <w:rPr>
                <w:rFonts w:asciiTheme="majorHAnsi" w:hAnsiTheme="majorHAnsi" w:cstheme="majorHAnsi"/>
              </w:rPr>
            </w:pPr>
            <w:r w:rsidRPr="00466BD7">
              <w:rPr>
                <w:rFonts w:asciiTheme="majorHAnsi" w:hAnsiTheme="majorHAnsi" w:cstheme="majorHAnsi"/>
              </w:rPr>
              <w:t>Bộ nhớ Flash</w:t>
            </w:r>
          </w:p>
        </w:tc>
        <w:tc>
          <w:tcPr>
            <w:tcW w:w="1501" w:type="dxa"/>
            <w:vAlign w:val="center"/>
          </w:tcPr>
          <w:p w14:paraId="31C21EB9" w14:textId="3C15D19B" w:rsidR="00D64729" w:rsidRPr="00466BD7" w:rsidRDefault="00D64729" w:rsidP="00D64729">
            <w:pPr>
              <w:rPr>
                <w:rFonts w:asciiTheme="majorHAnsi" w:hAnsiTheme="majorHAnsi" w:cstheme="majorHAnsi"/>
              </w:rPr>
            </w:pPr>
            <w:r w:rsidRPr="00466BD7">
              <w:rPr>
                <w:rFonts w:asciiTheme="majorHAnsi" w:hAnsiTheme="majorHAnsi" w:cstheme="majorHAnsi"/>
              </w:rPr>
              <w:t>Text: 13010</w:t>
            </w:r>
          </w:p>
        </w:tc>
        <w:tc>
          <w:tcPr>
            <w:tcW w:w="2161" w:type="dxa"/>
            <w:vMerge w:val="restart"/>
            <w:vAlign w:val="center"/>
          </w:tcPr>
          <w:p w14:paraId="4830560E" w14:textId="6B7F4B3C" w:rsidR="00D64729" w:rsidRPr="00466BD7" w:rsidRDefault="00D64729" w:rsidP="00D64729">
            <w:pPr>
              <w:rPr>
                <w:rFonts w:asciiTheme="majorHAnsi" w:hAnsiTheme="majorHAnsi" w:cstheme="majorHAnsi"/>
              </w:rPr>
            </w:pPr>
            <w:r w:rsidRPr="00466BD7">
              <w:rPr>
                <w:rFonts w:asciiTheme="majorHAnsi" w:hAnsiTheme="majorHAnsi" w:cstheme="majorHAnsi"/>
              </w:rPr>
              <w:t>Tổng: 13238 bytes</w:t>
            </w:r>
          </w:p>
        </w:tc>
        <w:tc>
          <w:tcPr>
            <w:tcW w:w="1378" w:type="dxa"/>
            <w:vAlign w:val="center"/>
          </w:tcPr>
          <w:p w14:paraId="6D3A7A46" w14:textId="2ACCE67C" w:rsidR="00D64729" w:rsidRPr="00466BD7" w:rsidRDefault="00D64729" w:rsidP="00D64729">
            <w:pPr>
              <w:rPr>
                <w:rFonts w:asciiTheme="majorHAnsi" w:hAnsiTheme="majorHAnsi" w:cstheme="majorHAnsi"/>
              </w:rPr>
            </w:pPr>
            <w:r w:rsidRPr="00466BD7">
              <w:rPr>
                <w:rFonts w:asciiTheme="majorHAnsi" w:hAnsiTheme="majorHAnsi" w:cstheme="majorHAnsi"/>
              </w:rPr>
              <w:t>Text: 8522</w:t>
            </w:r>
          </w:p>
        </w:tc>
        <w:tc>
          <w:tcPr>
            <w:tcW w:w="2039" w:type="dxa"/>
            <w:vMerge w:val="restart"/>
            <w:vAlign w:val="center"/>
          </w:tcPr>
          <w:p w14:paraId="4D2C74CC" w14:textId="02485557" w:rsidR="00D64729" w:rsidRPr="00466BD7" w:rsidRDefault="00D64729" w:rsidP="00D64729">
            <w:pPr>
              <w:rPr>
                <w:rFonts w:asciiTheme="majorHAnsi" w:hAnsiTheme="majorHAnsi" w:cstheme="majorHAnsi"/>
              </w:rPr>
            </w:pPr>
            <w:r w:rsidRPr="00466BD7">
              <w:rPr>
                <w:rFonts w:asciiTheme="majorHAnsi" w:hAnsiTheme="majorHAnsi" w:cstheme="majorHAnsi"/>
              </w:rPr>
              <w:t>Tổng: 8750 bytes</w:t>
            </w:r>
          </w:p>
        </w:tc>
      </w:tr>
      <w:tr w:rsidR="00D64729" w:rsidRPr="00466BD7" w14:paraId="716D5DCE" w14:textId="03AF47D4" w:rsidTr="00D64729">
        <w:tc>
          <w:tcPr>
            <w:tcW w:w="2208" w:type="dxa"/>
            <w:vMerge/>
            <w:vAlign w:val="center"/>
          </w:tcPr>
          <w:p w14:paraId="4BF7BA80" w14:textId="77777777" w:rsidR="00D64729" w:rsidRPr="00466BD7" w:rsidRDefault="00D64729" w:rsidP="00D64729">
            <w:pPr>
              <w:rPr>
                <w:rFonts w:asciiTheme="majorHAnsi" w:hAnsiTheme="majorHAnsi" w:cstheme="majorHAnsi"/>
              </w:rPr>
            </w:pPr>
          </w:p>
        </w:tc>
        <w:tc>
          <w:tcPr>
            <w:tcW w:w="1501" w:type="dxa"/>
            <w:vAlign w:val="center"/>
          </w:tcPr>
          <w:p w14:paraId="79BA9EC2" w14:textId="678F4064" w:rsidR="00D64729" w:rsidRPr="00466BD7" w:rsidRDefault="00D64729" w:rsidP="00D64729">
            <w:pPr>
              <w:rPr>
                <w:rFonts w:asciiTheme="majorHAnsi" w:hAnsiTheme="majorHAnsi" w:cstheme="majorHAnsi"/>
              </w:rPr>
            </w:pPr>
            <w:r w:rsidRPr="00466BD7">
              <w:rPr>
                <w:rFonts w:asciiTheme="majorHAnsi" w:hAnsiTheme="majorHAnsi" w:cstheme="majorHAnsi"/>
              </w:rPr>
              <w:t>Data: 228</w:t>
            </w:r>
          </w:p>
        </w:tc>
        <w:tc>
          <w:tcPr>
            <w:tcW w:w="2161" w:type="dxa"/>
            <w:vMerge/>
            <w:vAlign w:val="center"/>
          </w:tcPr>
          <w:p w14:paraId="042DA24C" w14:textId="77777777" w:rsidR="00D64729" w:rsidRPr="00466BD7" w:rsidRDefault="00D64729" w:rsidP="00D64729">
            <w:pPr>
              <w:rPr>
                <w:rFonts w:asciiTheme="majorHAnsi" w:hAnsiTheme="majorHAnsi" w:cstheme="majorHAnsi"/>
              </w:rPr>
            </w:pPr>
          </w:p>
        </w:tc>
        <w:tc>
          <w:tcPr>
            <w:tcW w:w="1378" w:type="dxa"/>
            <w:vAlign w:val="center"/>
          </w:tcPr>
          <w:p w14:paraId="076965A7" w14:textId="202CA074" w:rsidR="00D64729" w:rsidRPr="00466BD7" w:rsidRDefault="00D64729" w:rsidP="00D64729">
            <w:pPr>
              <w:rPr>
                <w:rFonts w:asciiTheme="majorHAnsi" w:hAnsiTheme="majorHAnsi" w:cstheme="majorHAnsi"/>
              </w:rPr>
            </w:pPr>
            <w:r w:rsidRPr="00466BD7">
              <w:rPr>
                <w:rFonts w:asciiTheme="majorHAnsi" w:hAnsiTheme="majorHAnsi" w:cstheme="majorHAnsi"/>
              </w:rPr>
              <w:t>Data: 228</w:t>
            </w:r>
          </w:p>
        </w:tc>
        <w:tc>
          <w:tcPr>
            <w:tcW w:w="2039" w:type="dxa"/>
            <w:vMerge/>
            <w:vAlign w:val="center"/>
          </w:tcPr>
          <w:p w14:paraId="766332C8" w14:textId="77777777" w:rsidR="00D64729" w:rsidRPr="00466BD7" w:rsidRDefault="00D64729" w:rsidP="00D64729">
            <w:pPr>
              <w:rPr>
                <w:rFonts w:asciiTheme="majorHAnsi" w:hAnsiTheme="majorHAnsi" w:cstheme="majorHAnsi"/>
              </w:rPr>
            </w:pPr>
          </w:p>
        </w:tc>
      </w:tr>
      <w:tr w:rsidR="008456C9" w:rsidRPr="00466BD7" w14:paraId="02B20D51" w14:textId="77777777" w:rsidTr="00D64729">
        <w:tc>
          <w:tcPr>
            <w:tcW w:w="2208" w:type="dxa"/>
            <w:vMerge w:val="restart"/>
            <w:vAlign w:val="center"/>
          </w:tcPr>
          <w:p w14:paraId="42AFF608" w14:textId="03B5912E" w:rsidR="008456C9" w:rsidRPr="00466BD7" w:rsidRDefault="008456C9" w:rsidP="008456C9">
            <w:pPr>
              <w:rPr>
                <w:rFonts w:asciiTheme="majorHAnsi" w:hAnsiTheme="majorHAnsi" w:cstheme="majorHAnsi"/>
              </w:rPr>
            </w:pPr>
            <w:r w:rsidRPr="00466BD7">
              <w:rPr>
                <w:rFonts w:asciiTheme="majorHAnsi" w:hAnsiTheme="majorHAnsi" w:cstheme="majorHAnsi"/>
              </w:rPr>
              <w:t>Bộ nhớ RAM</w:t>
            </w:r>
          </w:p>
        </w:tc>
        <w:tc>
          <w:tcPr>
            <w:tcW w:w="1501" w:type="dxa"/>
            <w:vAlign w:val="center"/>
          </w:tcPr>
          <w:p w14:paraId="737E7814" w14:textId="6E2A23CE" w:rsidR="008456C9" w:rsidRPr="00466BD7" w:rsidRDefault="008456C9" w:rsidP="008456C9">
            <w:pPr>
              <w:rPr>
                <w:rFonts w:asciiTheme="majorHAnsi" w:hAnsiTheme="majorHAnsi" w:cstheme="majorHAnsi"/>
              </w:rPr>
            </w:pPr>
            <w:r w:rsidRPr="00466BD7">
              <w:rPr>
                <w:rFonts w:asciiTheme="majorHAnsi" w:hAnsiTheme="majorHAnsi" w:cstheme="majorHAnsi"/>
              </w:rPr>
              <w:t>BSS: 1496</w:t>
            </w:r>
          </w:p>
        </w:tc>
        <w:tc>
          <w:tcPr>
            <w:tcW w:w="2161" w:type="dxa"/>
            <w:vMerge w:val="restart"/>
            <w:vAlign w:val="center"/>
          </w:tcPr>
          <w:p w14:paraId="55D19C0A" w14:textId="474840F6" w:rsidR="008456C9" w:rsidRPr="00466BD7" w:rsidRDefault="008456C9" w:rsidP="008456C9">
            <w:pPr>
              <w:rPr>
                <w:rFonts w:asciiTheme="majorHAnsi" w:hAnsiTheme="majorHAnsi" w:cstheme="majorHAnsi"/>
                <w:lang w:val="en-US"/>
              </w:rPr>
            </w:pPr>
            <w:r w:rsidRPr="00466BD7">
              <w:rPr>
                <w:rFonts w:asciiTheme="majorHAnsi" w:hAnsiTheme="majorHAnsi" w:cstheme="majorHAnsi"/>
              </w:rPr>
              <w:t>Tổng: 1724</w:t>
            </w:r>
            <w:r w:rsidRPr="00466BD7">
              <w:rPr>
                <w:rFonts w:asciiTheme="majorHAnsi" w:hAnsiTheme="majorHAnsi" w:cstheme="majorHAnsi"/>
                <w:lang w:val="en-US"/>
              </w:rPr>
              <w:t xml:space="preserve"> bytes</w:t>
            </w:r>
          </w:p>
        </w:tc>
        <w:tc>
          <w:tcPr>
            <w:tcW w:w="1378" w:type="dxa"/>
            <w:vAlign w:val="center"/>
          </w:tcPr>
          <w:p w14:paraId="655C0060" w14:textId="5BCCE2A2" w:rsidR="008456C9" w:rsidRPr="00466BD7" w:rsidRDefault="008456C9" w:rsidP="008456C9">
            <w:pPr>
              <w:rPr>
                <w:rFonts w:asciiTheme="majorHAnsi" w:hAnsiTheme="majorHAnsi" w:cstheme="majorHAnsi"/>
              </w:rPr>
            </w:pPr>
            <w:r w:rsidRPr="00466BD7">
              <w:rPr>
                <w:rFonts w:asciiTheme="majorHAnsi" w:hAnsiTheme="majorHAnsi" w:cstheme="majorHAnsi"/>
              </w:rPr>
              <w:t>BSS: 1496</w:t>
            </w:r>
          </w:p>
        </w:tc>
        <w:tc>
          <w:tcPr>
            <w:tcW w:w="2039" w:type="dxa"/>
            <w:vMerge w:val="restart"/>
            <w:vAlign w:val="center"/>
          </w:tcPr>
          <w:p w14:paraId="15874D6D" w14:textId="39F10119" w:rsidR="008456C9" w:rsidRPr="00466BD7" w:rsidRDefault="008456C9" w:rsidP="008456C9">
            <w:pPr>
              <w:rPr>
                <w:rFonts w:asciiTheme="majorHAnsi" w:hAnsiTheme="majorHAnsi" w:cstheme="majorHAnsi"/>
                <w:lang w:val="en-US"/>
              </w:rPr>
            </w:pPr>
            <w:r w:rsidRPr="00466BD7">
              <w:rPr>
                <w:rFonts w:asciiTheme="majorHAnsi" w:hAnsiTheme="majorHAnsi" w:cstheme="majorHAnsi"/>
              </w:rPr>
              <w:t>Tổng: 1724</w:t>
            </w:r>
            <w:r w:rsidRPr="00466BD7">
              <w:rPr>
                <w:rFonts w:asciiTheme="majorHAnsi" w:hAnsiTheme="majorHAnsi" w:cstheme="majorHAnsi"/>
                <w:lang w:val="en-US"/>
              </w:rPr>
              <w:t xml:space="preserve"> bytes</w:t>
            </w:r>
          </w:p>
        </w:tc>
      </w:tr>
      <w:tr w:rsidR="008456C9" w:rsidRPr="00466BD7" w14:paraId="5D427423" w14:textId="77777777" w:rsidTr="00D64729">
        <w:tc>
          <w:tcPr>
            <w:tcW w:w="2208" w:type="dxa"/>
            <w:vMerge/>
            <w:vAlign w:val="center"/>
          </w:tcPr>
          <w:p w14:paraId="66F317FC" w14:textId="77777777" w:rsidR="008456C9" w:rsidRPr="00466BD7" w:rsidRDefault="008456C9" w:rsidP="008456C9">
            <w:pPr>
              <w:rPr>
                <w:rFonts w:asciiTheme="majorHAnsi" w:hAnsiTheme="majorHAnsi" w:cstheme="majorHAnsi"/>
                <w:lang w:val="en-US"/>
              </w:rPr>
            </w:pPr>
          </w:p>
        </w:tc>
        <w:tc>
          <w:tcPr>
            <w:tcW w:w="1501" w:type="dxa"/>
            <w:vAlign w:val="center"/>
          </w:tcPr>
          <w:p w14:paraId="16EC0E45" w14:textId="596E573A" w:rsidR="008456C9" w:rsidRPr="00466BD7" w:rsidRDefault="008456C9" w:rsidP="008456C9">
            <w:pPr>
              <w:rPr>
                <w:rFonts w:asciiTheme="majorHAnsi" w:hAnsiTheme="majorHAnsi" w:cstheme="majorHAnsi"/>
                <w:lang w:val="en-US"/>
              </w:rPr>
            </w:pPr>
            <w:r w:rsidRPr="00466BD7">
              <w:rPr>
                <w:rFonts w:asciiTheme="majorHAnsi" w:hAnsiTheme="majorHAnsi" w:cstheme="majorHAnsi"/>
                <w:lang w:val="en-US"/>
              </w:rPr>
              <w:t>Data: 228</w:t>
            </w:r>
          </w:p>
        </w:tc>
        <w:tc>
          <w:tcPr>
            <w:tcW w:w="2161" w:type="dxa"/>
            <w:vMerge/>
            <w:vAlign w:val="center"/>
          </w:tcPr>
          <w:p w14:paraId="78EC19DF" w14:textId="77777777" w:rsidR="008456C9" w:rsidRPr="00466BD7" w:rsidRDefault="008456C9" w:rsidP="008456C9">
            <w:pPr>
              <w:rPr>
                <w:rFonts w:asciiTheme="majorHAnsi" w:hAnsiTheme="majorHAnsi" w:cstheme="majorHAnsi"/>
                <w:lang w:val="en-US"/>
              </w:rPr>
            </w:pPr>
          </w:p>
        </w:tc>
        <w:tc>
          <w:tcPr>
            <w:tcW w:w="1378" w:type="dxa"/>
            <w:vAlign w:val="center"/>
          </w:tcPr>
          <w:p w14:paraId="14A971AE" w14:textId="79153737" w:rsidR="008456C9" w:rsidRPr="00466BD7" w:rsidRDefault="008456C9" w:rsidP="008456C9">
            <w:pPr>
              <w:rPr>
                <w:rFonts w:asciiTheme="majorHAnsi" w:hAnsiTheme="majorHAnsi" w:cstheme="majorHAnsi"/>
                <w:lang w:val="en-US"/>
              </w:rPr>
            </w:pPr>
            <w:r w:rsidRPr="00466BD7">
              <w:rPr>
                <w:rFonts w:asciiTheme="majorHAnsi" w:hAnsiTheme="majorHAnsi" w:cstheme="majorHAnsi"/>
                <w:lang w:val="en-US"/>
              </w:rPr>
              <w:t>Data: 228</w:t>
            </w:r>
          </w:p>
        </w:tc>
        <w:tc>
          <w:tcPr>
            <w:tcW w:w="2039" w:type="dxa"/>
            <w:vMerge/>
            <w:vAlign w:val="center"/>
          </w:tcPr>
          <w:p w14:paraId="437AE8D1" w14:textId="77777777" w:rsidR="008456C9" w:rsidRPr="00466BD7" w:rsidRDefault="008456C9" w:rsidP="008456C9">
            <w:pPr>
              <w:rPr>
                <w:rFonts w:asciiTheme="majorHAnsi" w:hAnsiTheme="majorHAnsi" w:cstheme="majorHAnsi"/>
                <w:lang w:val="en-US"/>
              </w:rPr>
            </w:pPr>
          </w:p>
        </w:tc>
      </w:tr>
    </w:tbl>
    <w:p w14:paraId="12F4ECCF" w14:textId="5CE374D2" w:rsidR="00F57C8A" w:rsidRPr="00466BD7" w:rsidRDefault="00ED7CA2" w:rsidP="00A2721B">
      <w:pPr>
        <w:rPr>
          <w:rFonts w:asciiTheme="majorHAnsi" w:hAnsiTheme="majorHAnsi" w:cstheme="majorHAnsi"/>
        </w:rPr>
      </w:pPr>
      <w:r w:rsidRPr="00466BD7">
        <w:rPr>
          <w:rFonts w:asciiTheme="majorHAnsi" w:hAnsiTheme="majorHAnsi" w:cstheme="majorHAnsi"/>
        </w:rPr>
        <w:t>Nội dung của vùng nhớ text, data, bss, hex như sau</w:t>
      </w:r>
      <w:r w:rsidR="008215AD" w:rsidRPr="00466BD7">
        <w:rPr>
          <w:rFonts w:asciiTheme="majorHAnsi" w:hAnsiTheme="majorHAnsi" w:cstheme="majorHAnsi"/>
        </w:rPr>
        <w:fldChar w:fldCharType="begin" w:fldLock="1"/>
      </w:r>
      <w:r w:rsidR="005E0870">
        <w:rPr>
          <w:rFonts w:asciiTheme="majorHAnsi" w:hAnsiTheme="majorHAnsi" w:cstheme="majorHAnsi"/>
        </w:rPr>
        <w:instrText>ADDIN CSL_CITATION { "citationItems" : [ { "id" : "ITEM-1", "itemData" : { "URL" : "http://www.support.code-red-tech.com/CodeRedWiki/FlashRamSize", "accessed" : { "date-parts" : [ [ "2015", "11", "7" ] ] }, "id" : "ITEM-1", "issued" : { "date-parts" : [ [ "0" ] ] }, "title" : "FlashRamSize - ** Code Red Support Site **", "type" : "webpage" }, "uris" : [ "http://www.mendeley.com/documents/?uuid=8aa560c3-9bd9-40dc-9cf1-4d1817e9d509" ] } ], "mendeley" : { "formattedCitation" : "[4]", "plainTextFormattedCitation" : "[4]", "previouslyFormattedCitation" : "[3]" }, "properties" : { "noteIndex" : 0 }, "schema" : "https://github.com/citation-style-language/schema/raw/master/csl-citation.json" }</w:instrText>
      </w:r>
      <w:r w:rsidR="008215AD" w:rsidRPr="00466BD7">
        <w:rPr>
          <w:rFonts w:asciiTheme="majorHAnsi" w:hAnsiTheme="majorHAnsi" w:cstheme="majorHAnsi"/>
        </w:rPr>
        <w:fldChar w:fldCharType="separate"/>
      </w:r>
      <w:r w:rsidR="005E0870" w:rsidRPr="005E0870">
        <w:rPr>
          <w:rFonts w:asciiTheme="majorHAnsi" w:hAnsiTheme="majorHAnsi" w:cstheme="majorHAnsi"/>
          <w:noProof/>
        </w:rPr>
        <w:t>[4]</w:t>
      </w:r>
      <w:r w:rsidR="008215AD" w:rsidRPr="00466BD7">
        <w:rPr>
          <w:rFonts w:asciiTheme="majorHAnsi" w:hAnsiTheme="majorHAnsi" w:cstheme="majorHAnsi"/>
        </w:rPr>
        <w:fldChar w:fldCharType="end"/>
      </w:r>
      <w:r w:rsidRPr="00466BD7">
        <w:rPr>
          <w:rFonts w:asciiTheme="majorHAnsi" w:hAnsiTheme="majorHAnsi" w:cstheme="majorHAnsi"/>
        </w:rPr>
        <w:t>:</w:t>
      </w:r>
    </w:p>
    <w:p w14:paraId="4210F53C" w14:textId="6E0BCA25" w:rsidR="00ED7CA2" w:rsidRPr="00466BD7" w:rsidRDefault="001569E6" w:rsidP="00ED7CA2">
      <w:pPr>
        <w:pStyle w:val="ListParagraph"/>
        <w:numPr>
          <w:ilvl w:val="0"/>
          <w:numId w:val="5"/>
        </w:numPr>
        <w:rPr>
          <w:rFonts w:asciiTheme="majorHAnsi" w:hAnsiTheme="majorHAnsi" w:cstheme="majorHAnsi"/>
        </w:rPr>
      </w:pPr>
      <w:r w:rsidRPr="00466BD7">
        <w:rPr>
          <w:rFonts w:asciiTheme="majorHAnsi" w:hAnsiTheme="majorHAnsi" w:cstheme="majorHAnsi"/>
        </w:rPr>
        <w:t>t</w:t>
      </w:r>
      <w:r w:rsidR="00ED7CA2" w:rsidRPr="00466BD7">
        <w:rPr>
          <w:rFonts w:asciiTheme="majorHAnsi" w:hAnsiTheme="majorHAnsi" w:cstheme="majorHAnsi"/>
        </w:rPr>
        <w:t>ext: chứa mã và dữ liệu chỉ đọc (biến constant) trong ứng dụng (bytes).</w:t>
      </w:r>
    </w:p>
    <w:p w14:paraId="18B5DB6F" w14:textId="786D8AE7" w:rsidR="00ED7CA2" w:rsidRPr="00466BD7" w:rsidRDefault="001569E6" w:rsidP="00ED7CA2">
      <w:pPr>
        <w:pStyle w:val="ListParagraph"/>
        <w:numPr>
          <w:ilvl w:val="0"/>
          <w:numId w:val="5"/>
        </w:numPr>
        <w:rPr>
          <w:rFonts w:asciiTheme="majorHAnsi" w:hAnsiTheme="majorHAnsi" w:cstheme="majorHAnsi"/>
        </w:rPr>
      </w:pPr>
      <w:r w:rsidRPr="00466BD7">
        <w:rPr>
          <w:rFonts w:asciiTheme="majorHAnsi" w:hAnsiTheme="majorHAnsi" w:cstheme="majorHAnsi"/>
        </w:rPr>
        <w:t>d</w:t>
      </w:r>
      <w:r w:rsidR="00ED7CA2" w:rsidRPr="00466BD7">
        <w:rPr>
          <w:rFonts w:asciiTheme="majorHAnsi" w:hAnsiTheme="majorHAnsi" w:cstheme="majorHAnsi"/>
        </w:rPr>
        <w:t>ata: dữ liệu đọ và ghi trong chương trình (các biến bình thường) (bytes).</w:t>
      </w:r>
    </w:p>
    <w:p w14:paraId="4738C3B5" w14:textId="7BA4C28C" w:rsidR="00ED7CA2" w:rsidRPr="00466BD7" w:rsidRDefault="001569E6" w:rsidP="00ED7CA2">
      <w:pPr>
        <w:pStyle w:val="ListParagraph"/>
        <w:numPr>
          <w:ilvl w:val="0"/>
          <w:numId w:val="5"/>
        </w:numPr>
        <w:rPr>
          <w:rFonts w:asciiTheme="majorHAnsi" w:hAnsiTheme="majorHAnsi" w:cstheme="majorHAnsi"/>
        </w:rPr>
      </w:pPr>
      <w:r w:rsidRPr="00466BD7">
        <w:rPr>
          <w:rFonts w:asciiTheme="majorHAnsi" w:hAnsiTheme="majorHAnsi" w:cstheme="majorHAnsi"/>
        </w:rPr>
        <w:t>b</w:t>
      </w:r>
      <w:r w:rsidR="00ED7CA2" w:rsidRPr="00466BD7">
        <w:rPr>
          <w:rFonts w:asciiTheme="majorHAnsi" w:hAnsiTheme="majorHAnsi" w:cstheme="majorHAnsi"/>
        </w:rPr>
        <w:t>ss: chỉ ra dữ liệu khởi tạo ban đầu là zero.</w:t>
      </w:r>
    </w:p>
    <w:p w14:paraId="78D7FDB6" w14:textId="049286DB" w:rsidR="00ED7CA2" w:rsidRPr="00466BD7" w:rsidRDefault="001569E6" w:rsidP="00ED7CA2">
      <w:pPr>
        <w:pStyle w:val="ListParagraph"/>
        <w:numPr>
          <w:ilvl w:val="0"/>
          <w:numId w:val="5"/>
        </w:numPr>
        <w:rPr>
          <w:rFonts w:asciiTheme="majorHAnsi" w:hAnsiTheme="majorHAnsi" w:cstheme="majorHAnsi"/>
        </w:rPr>
      </w:pPr>
      <w:r w:rsidRPr="00466BD7">
        <w:rPr>
          <w:rFonts w:asciiTheme="majorHAnsi" w:hAnsiTheme="majorHAnsi" w:cstheme="majorHAnsi"/>
        </w:rPr>
        <w:t>d</w:t>
      </w:r>
      <w:r w:rsidR="00ED7CA2" w:rsidRPr="00466BD7">
        <w:rPr>
          <w:rFonts w:asciiTheme="majorHAnsi" w:hAnsiTheme="majorHAnsi" w:cstheme="majorHAnsi"/>
        </w:rPr>
        <w:t xml:space="preserve">ec: tổng số byte của </w:t>
      </w:r>
      <w:r w:rsidRPr="00466BD7">
        <w:rPr>
          <w:rFonts w:asciiTheme="majorHAnsi" w:hAnsiTheme="majorHAnsi" w:cstheme="majorHAnsi"/>
        </w:rPr>
        <w:t>text + data + bss</w:t>
      </w:r>
    </w:p>
    <w:p w14:paraId="60E602CE" w14:textId="0E2F07B7" w:rsidR="001569E6" w:rsidRPr="00466BD7" w:rsidRDefault="001569E6" w:rsidP="00ED7CA2">
      <w:pPr>
        <w:pStyle w:val="ListParagraph"/>
        <w:numPr>
          <w:ilvl w:val="0"/>
          <w:numId w:val="5"/>
        </w:numPr>
        <w:rPr>
          <w:rFonts w:asciiTheme="majorHAnsi" w:hAnsiTheme="majorHAnsi" w:cstheme="majorHAnsi"/>
        </w:rPr>
      </w:pPr>
      <w:r w:rsidRPr="00466BD7">
        <w:rPr>
          <w:rFonts w:asciiTheme="majorHAnsi" w:hAnsiTheme="majorHAnsi" w:cstheme="majorHAnsi"/>
        </w:rPr>
        <w:t>hex: dạng hệ 16 của dec</w:t>
      </w:r>
    </w:p>
    <w:p w14:paraId="7CFF0CB5" w14:textId="0BAB954C" w:rsidR="0038515C" w:rsidRPr="00466BD7" w:rsidRDefault="0038515C" w:rsidP="0038515C">
      <w:pPr>
        <w:pStyle w:val="Heading2"/>
        <w:rPr>
          <w:rFonts w:cstheme="majorHAnsi"/>
        </w:rPr>
      </w:pPr>
      <w:r w:rsidRPr="00466BD7">
        <w:rPr>
          <w:rFonts w:cstheme="majorHAnsi"/>
        </w:rPr>
        <w:t xml:space="preserve">2.4 Thông số </w:t>
      </w:r>
      <w:r w:rsidR="00313846" w:rsidRPr="00466BD7">
        <w:rPr>
          <w:rFonts w:cstheme="majorHAnsi"/>
        </w:rPr>
        <w:t>các thành phần trong</w:t>
      </w:r>
      <w:r w:rsidRPr="00466BD7">
        <w:rPr>
          <w:rFonts w:cstheme="majorHAnsi"/>
        </w:rPr>
        <w:t xml:space="preserve"> hệ thống</w:t>
      </w:r>
    </w:p>
    <w:p w14:paraId="5C0B804E" w14:textId="45F3A922" w:rsidR="001A467D" w:rsidRPr="00466BD7" w:rsidRDefault="001A467D" w:rsidP="001A467D">
      <w:pPr>
        <w:rPr>
          <w:rFonts w:asciiTheme="majorHAnsi" w:hAnsiTheme="majorHAnsi" w:cstheme="majorHAnsi"/>
          <w:lang w:val="en-US"/>
        </w:rPr>
      </w:pPr>
      <w:r w:rsidRPr="00466BD7">
        <w:rPr>
          <w:rFonts w:asciiTheme="majorHAnsi" w:hAnsiTheme="majorHAnsi" w:cstheme="majorHAnsi"/>
          <w:lang w:val="en-US"/>
        </w:rPr>
        <w:t xml:space="preserve">Đề tài nghiên cứu sử dụng các thành phần sau: vi điều khiển atmega644p, cảm biến gia tốc và con quay hồi chuyển </w:t>
      </w:r>
      <w:r w:rsidR="008C6325" w:rsidRPr="00466BD7">
        <w:rPr>
          <w:rFonts w:asciiTheme="majorHAnsi" w:hAnsiTheme="majorHAnsi" w:cstheme="majorHAnsi"/>
          <w:lang w:val="en-US"/>
        </w:rPr>
        <w:t>mpu6050, động cơ rc servo KST DS215</w:t>
      </w:r>
    </w:p>
    <w:p w14:paraId="519AD667" w14:textId="0FD31D59" w:rsidR="0038515C" w:rsidRPr="00466BD7" w:rsidRDefault="0038515C" w:rsidP="00F34230">
      <w:pPr>
        <w:pStyle w:val="Heading3"/>
        <w:rPr>
          <w:rFonts w:cstheme="majorHAnsi"/>
        </w:rPr>
      </w:pPr>
      <w:r w:rsidRPr="00466BD7">
        <w:rPr>
          <w:rFonts w:cstheme="majorHAnsi"/>
        </w:rPr>
        <w:t>2.4.1 Vi điều khiển</w:t>
      </w:r>
      <w:r w:rsidR="00F34230" w:rsidRPr="00466BD7">
        <w:rPr>
          <w:rFonts w:cstheme="majorHAnsi"/>
        </w:rPr>
        <w:t xml:space="preserve"> Atmega644p</w:t>
      </w:r>
    </w:p>
    <w:p w14:paraId="38CE4DA1" w14:textId="520D2D76" w:rsidR="008C6325" w:rsidRPr="00466BD7" w:rsidRDefault="008C6325" w:rsidP="008C6325">
      <w:p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Phần này sẽ trình bày các tính năng và thành phần ngoại vi sẽ được sử dụng, một số tính năng của chip atmega644p</w:t>
      </w:r>
      <w:r w:rsidR="005C12B0" w:rsidRPr="00466BD7">
        <w:rPr>
          <w:rFonts w:asciiTheme="majorHAnsi" w:hAnsiTheme="majorHAnsi" w:cstheme="majorHAnsi"/>
          <w:color w:val="000000" w:themeColor="text1"/>
          <w:lang w:val="en-US"/>
        </w:rPr>
        <w:fldChar w:fldCharType="begin" w:fldLock="1"/>
      </w:r>
      <w:r w:rsidR="005E0870">
        <w:rPr>
          <w:rFonts w:asciiTheme="majorHAnsi" w:hAnsiTheme="majorHAnsi" w:cstheme="majorHAnsi"/>
          <w:color w:val="000000" w:themeColor="text1"/>
          <w:lang w:val="en-US"/>
        </w:rPr>
        <w:instrText>ADDIN CSL_CITATION { "citationItems" : [ { "id" : "ITEM-1", "itemData" : { "author" : [ { "dropping-particle" : "", "family" : "ATmel", "given" : "", "non-dropping-particle" : "", "parse-names" : false, "suffix" : "" } ], "id" : "ITEM-1", "issued" : { "date-parts" : [ [ "2012" ] ] }, "page" : "1-376", "title" : "ATmega 6444/V", "type" : "article-journal" }, "uris" : [ "http://www.mendeley.com/documents/?uuid=87b7ad78-690e-4cca-8fc4-3629154cbd08" ] } ], "mendeley" : { "formattedCitation" : "[5]", "plainTextFormattedCitation" : "[5]", "previouslyFormattedCitation" : "[4]" }, "properties" : { "noteIndex" : 0 }, "schema" : "https://github.com/citation-style-language/schema/raw/master/csl-citation.json" }</w:instrText>
      </w:r>
      <w:r w:rsidR="005C12B0" w:rsidRPr="00466BD7">
        <w:rPr>
          <w:rFonts w:asciiTheme="majorHAnsi" w:hAnsiTheme="majorHAnsi" w:cstheme="majorHAnsi"/>
          <w:color w:val="000000" w:themeColor="text1"/>
          <w:lang w:val="en-US"/>
        </w:rPr>
        <w:fldChar w:fldCharType="separate"/>
      </w:r>
      <w:r w:rsidR="005E0870" w:rsidRPr="005E0870">
        <w:rPr>
          <w:rFonts w:asciiTheme="majorHAnsi" w:hAnsiTheme="majorHAnsi" w:cstheme="majorHAnsi"/>
          <w:noProof/>
          <w:color w:val="000000" w:themeColor="text1"/>
          <w:lang w:val="en-US"/>
        </w:rPr>
        <w:t>[5]</w:t>
      </w:r>
      <w:r w:rsidR="005C12B0" w:rsidRPr="00466BD7">
        <w:rPr>
          <w:rFonts w:asciiTheme="majorHAnsi" w:hAnsiTheme="majorHAnsi" w:cstheme="majorHAnsi"/>
          <w:color w:val="000000" w:themeColor="text1"/>
          <w:lang w:val="en-US"/>
        </w:rPr>
        <w:fldChar w:fldCharType="end"/>
      </w:r>
      <w:r w:rsidRPr="00466BD7">
        <w:rPr>
          <w:rFonts w:asciiTheme="majorHAnsi" w:hAnsiTheme="majorHAnsi" w:cstheme="majorHAnsi"/>
          <w:color w:val="000000" w:themeColor="text1"/>
          <w:lang w:val="en-US"/>
        </w:rPr>
        <w:t>:</w:t>
      </w:r>
    </w:p>
    <w:p w14:paraId="7CEFEDAE" w14:textId="5A3A00F0" w:rsidR="008C6325" w:rsidRPr="00466BD7" w:rsidRDefault="008C6325"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Chip vi điều khiển 8 bits của hãng atmel.</w:t>
      </w:r>
    </w:p>
    <w:p w14:paraId="09068571" w14:textId="39FEDC14" w:rsidR="008C6325" w:rsidRPr="00466BD7" w:rsidRDefault="008C6325"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Kiến trúc Harvard, 32x8 thanh ghi mục đích chung.</w:t>
      </w:r>
    </w:p>
    <w:p w14:paraId="601C553D" w14:textId="463972C4" w:rsidR="008C6325" w:rsidRPr="00466BD7" w:rsidRDefault="008C6325"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Bộ nhớ Flash: 64 Kbytes</w:t>
      </w:r>
    </w:p>
    <w:p w14:paraId="24F49781" w14:textId="7C20FC58" w:rsidR="008C6325" w:rsidRPr="00466BD7" w:rsidRDefault="008C6325"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Số chân: 44</w:t>
      </w:r>
    </w:p>
    <w:p w14:paraId="187DC397" w14:textId="4A8E7A56" w:rsidR="008C6325" w:rsidRPr="00466BD7" w:rsidRDefault="008C6325"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Tần số tối đa: 20Mhz</w:t>
      </w:r>
    </w:p>
    <w:p w14:paraId="35A3B788" w14:textId="77156966" w:rsidR="00FD6659" w:rsidRPr="00466BD7" w:rsidRDefault="00FD6659"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Timer: 2 timer 8 bit, 1 timer 16 bit</w:t>
      </w:r>
    </w:p>
    <w:p w14:paraId="0B7956E2" w14:textId="4906D413" w:rsidR="00FD6659" w:rsidRPr="00466BD7" w:rsidRDefault="00FD6659"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PWM: 6 kênh</w:t>
      </w:r>
    </w:p>
    <w:p w14:paraId="21202929" w14:textId="163AC3A9"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Max I/O: 32</w:t>
      </w:r>
    </w:p>
    <w:p w14:paraId="69D7C8AF" w14:textId="6EA67512"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Ext interrupts: 32</w:t>
      </w:r>
    </w:p>
    <w:p w14:paraId="02E62AFB" w14:textId="255EF160"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TWI(I2C): 1</w:t>
      </w:r>
    </w:p>
    <w:p w14:paraId="7B5FCD96" w14:textId="38937B06"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UART: 2</w:t>
      </w:r>
    </w:p>
    <w:p w14:paraId="465EA958" w14:textId="56B53FDA"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lastRenderedPageBreak/>
        <w:t>ADC: 8 kênh, 10 bit, tốc độ 15 ksps</w:t>
      </w:r>
    </w:p>
    <w:p w14:paraId="600263A3" w14:textId="62D86CA8"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SRAM: 4 Kbytes</w:t>
      </w:r>
    </w:p>
    <w:p w14:paraId="21FE893E" w14:textId="139A77C2"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EPPROM: 32 Bytes</w:t>
      </w:r>
    </w:p>
    <w:p w14:paraId="23CD5933" w14:textId="19B4F462"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Debug: JTAG</w:t>
      </w:r>
    </w:p>
    <w:p w14:paraId="17E3D026" w14:textId="2828C5C9" w:rsidR="001D2BBD" w:rsidRPr="00466BD7" w:rsidRDefault="001D2BBD" w:rsidP="008C6325">
      <w:pPr>
        <w:pStyle w:val="ListParagraph"/>
        <w:numPr>
          <w:ilvl w:val="0"/>
          <w:numId w:val="6"/>
        </w:num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Điện áp hoạt động: 1.8 – 5.5v</w:t>
      </w:r>
    </w:p>
    <w:p w14:paraId="7E657DC0" w14:textId="4F5A9D84" w:rsidR="00FD6659" w:rsidRPr="00466BD7" w:rsidRDefault="00FD6659" w:rsidP="00FD6659">
      <w:pPr>
        <w:rPr>
          <w:rFonts w:asciiTheme="majorHAnsi" w:hAnsiTheme="majorHAnsi" w:cstheme="majorHAnsi"/>
          <w:color w:val="000000" w:themeColor="text1"/>
          <w:lang w:val="en-US"/>
        </w:rPr>
      </w:pPr>
      <w:r w:rsidRPr="00466BD7">
        <w:rPr>
          <w:rFonts w:asciiTheme="majorHAnsi" w:hAnsiTheme="majorHAnsi" w:cstheme="majorHAnsi"/>
          <w:color w:val="000000" w:themeColor="text1"/>
          <w:lang w:val="en-US"/>
        </w:rPr>
        <w:t>Các ngoại vi nhóm sẽ sử dùng: UART, PWM, I2C và GPIO. Phần tiếp theo sẽ giới thiệu chi tiết các chuẩn giao tiếp và các thông số cài đặt cho từng ngoại vi.</w:t>
      </w:r>
    </w:p>
    <w:p w14:paraId="2602AAAE" w14:textId="0ED05F60" w:rsidR="00FD6659" w:rsidRDefault="005C12B0" w:rsidP="005C12B0">
      <w:pPr>
        <w:pStyle w:val="Heading4"/>
        <w:rPr>
          <w:rFonts w:cstheme="majorHAnsi"/>
          <w:lang w:val="en-US"/>
        </w:rPr>
      </w:pPr>
      <w:r w:rsidRPr="00466BD7">
        <w:rPr>
          <w:rFonts w:cstheme="majorHAnsi"/>
          <w:lang w:val="en-US"/>
        </w:rPr>
        <w:t>2.4.1.1 UART</w:t>
      </w:r>
    </w:p>
    <w:p w14:paraId="4B773894" w14:textId="078632D0" w:rsidR="0085569E" w:rsidRDefault="0085569E" w:rsidP="0085569E">
      <w:pPr>
        <w:rPr>
          <w:lang w:val="en-US"/>
        </w:rPr>
      </w:pPr>
      <w:r>
        <w:rPr>
          <w:lang w:val="en-US"/>
        </w:rPr>
        <w:t>Chuẩn truyền nhận nối tiếp RS232 được giới thiệu vào năm 1962 bởi Radio Sector của EIA</w:t>
      </w:r>
      <w:r w:rsidR="0029054F">
        <w:rPr>
          <w:lang w:val="en-US"/>
        </w:rPr>
        <w:fldChar w:fldCharType="begin" w:fldLock="1"/>
      </w:r>
      <w:r w:rsidR="005E0870">
        <w:rPr>
          <w:lang w:val="en-US"/>
        </w:rPr>
        <w:instrText>ADDIN CSL_CITATION { "citationItems" : [ { "id" : "ITEM-1", "itemData" : { "id" : "ITEM-1", "issued" : { "date-parts" : [ [ "1969" ] ] }, "publisher" : "Electronic Industries Association. Engineering Dept", "publisher-place" : "Washington", "title" : "EIA standard RS-232-C: Interface between Data Terminal Equipment and Data Communication Equipment Employing Serial Binary Data Interchange", "type" : "book" }, "uris" : [ "http://www.mendeley.com/documents/?uuid=1b8b8a9c-2c35-4de6-a205-e58cca090452" ] } ], "mendeley" : { "formattedCitation" : "[6]", "plainTextFormattedCitation" : "[6]", "previouslyFormattedCitation" : "[5]" }, "properties" : { "noteIndex" : 0 }, "schema" : "https://github.com/citation-style-language/schema/raw/master/csl-citation.json" }</w:instrText>
      </w:r>
      <w:r w:rsidR="0029054F">
        <w:rPr>
          <w:lang w:val="en-US"/>
        </w:rPr>
        <w:fldChar w:fldCharType="separate"/>
      </w:r>
      <w:r w:rsidR="005E0870" w:rsidRPr="005E0870">
        <w:rPr>
          <w:noProof/>
          <w:lang w:val="en-US"/>
        </w:rPr>
        <w:t>[6]</w:t>
      </w:r>
      <w:r w:rsidR="0029054F">
        <w:rPr>
          <w:lang w:val="en-US"/>
        </w:rPr>
        <w:fldChar w:fldCharType="end"/>
      </w:r>
      <w:r>
        <w:rPr>
          <w:lang w:val="en-US"/>
        </w:rPr>
        <w:t>, mục đích ban đầu của chuẩn giao tiếp này là để kết nối giữa terminal với các modem</w:t>
      </w:r>
      <w:r w:rsidR="0029054F">
        <w:rPr>
          <w:lang w:val="en-US"/>
        </w:rPr>
        <w:t xml:space="preserve"> và hiện nay vẫn được dùng rất phổ biến trong các hệ thống nhúng, một số đặc điểm của chuẩn giao tiếp RS232:</w:t>
      </w:r>
    </w:p>
    <w:p w14:paraId="40010849" w14:textId="3DA1B632" w:rsidR="0029054F" w:rsidRDefault="00D03C9B" w:rsidP="0029054F">
      <w:pPr>
        <w:pStyle w:val="ListParagraph"/>
        <w:numPr>
          <w:ilvl w:val="0"/>
          <w:numId w:val="9"/>
        </w:numPr>
        <w:rPr>
          <w:lang w:val="en-US"/>
        </w:rPr>
      </w:pPr>
      <w:r>
        <w:rPr>
          <w:lang w:val="en-US"/>
        </w:rPr>
        <w:t>Có 9 chân kết nối, gọi là DB-9, đối với các máy tính cũ hơn thì sử dụng 25 chân kết nối gọi là DB-25.</w:t>
      </w:r>
    </w:p>
    <w:p w14:paraId="2042CC3B" w14:textId="67564912" w:rsidR="00D03C9B" w:rsidRDefault="00D03C9B" w:rsidP="0029054F">
      <w:pPr>
        <w:pStyle w:val="ListParagraph"/>
        <w:numPr>
          <w:ilvl w:val="0"/>
          <w:numId w:val="9"/>
        </w:numPr>
        <w:rPr>
          <w:lang w:val="en-US"/>
        </w:rPr>
      </w:pPr>
      <w:r>
        <w:rPr>
          <w:lang w:val="en-US"/>
        </w:rPr>
        <w:t>Có thể cho phép truyền song công, nghĩa là việc truyền và nhận dữ liệu được thực hiện cùng một lúc.</w:t>
      </w:r>
    </w:p>
    <w:p w14:paraId="031C14CA" w14:textId="3F093D91" w:rsidR="00D03C9B" w:rsidRDefault="00D03C9B" w:rsidP="0029054F">
      <w:pPr>
        <w:pStyle w:val="ListParagraph"/>
        <w:numPr>
          <w:ilvl w:val="0"/>
          <w:numId w:val="9"/>
        </w:numPr>
        <w:rPr>
          <w:lang w:val="en-US"/>
        </w:rPr>
      </w:pPr>
      <w:r>
        <w:rPr>
          <w:lang w:val="en-US"/>
        </w:rPr>
        <w:t>Tốc độ giao tiếp tối đa: 10Kbytes/s.</w:t>
      </w:r>
    </w:p>
    <w:p w14:paraId="1762A965" w14:textId="15AF4E7B" w:rsidR="00D03C9B" w:rsidRDefault="00D03C9B" w:rsidP="0029054F">
      <w:pPr>
        <w:pStyle w:val="ListParagraph"/>
        <w:numPr>
          <w:ilvl w:val="0"/>
          <w:numId w:val="9"/>
        </w:numPr>
        <w:rPr>
          <w:lang w:val="en-US"/>
        </w:rPr>
      </w:pPr>
      <w:r>
        <w:rPr>
          <w:lang w:val="en-US"/>
        </w:rPr>
        <w:t>Nhóm sử dụng 3 chân là GND, Rx và Tx để thực hiện kết nối</w:t>
      </w:r>
      <w:r w:rsidR="00C93A3E">
        <w:rPr>
          <w:lang w:val="en-US"/>
        </w:rPr>
        <w:t>. Tx của thiết bị này sẽ được nối với Rx của thiết bị kia, hình sao mô tả cách kết nối giữa vi điều khiển atmega644p với máy tính.</w:t>
      </w:r>
    </w:p>
    <w:p w14:paraId="016286C6" w14:textId="7979E326" w:rsidR="00C93A3E" w:rsidRDefault="004126C5" w:rsidP="00C93A3E">
      <w:pPr>
        <w:ind w:left="360"/>
        <w:rPr>
          <w:noProof/>
        </w:rPr>
      </w:pPr>
      <w:r>
        <w:rPr>
          <w:noProof/>
        </w:rPr>
        <mc:AlternateContent>
          <mc:Choice Requires="wpg">
            <w:drawing>
              <wp:anchor distT="0" distB="0" distL="114300" distR="114300" simplePos="0" relativeHeight="251681792" behindDoc="0" locked="0" layoutInCell="1" allowOverlap="1" wp14:anchorId="540C179F" wp14:editId="0A448B8B">
                <wp:simplePos x="0" y="0"/>
                <wp:positionH relativeFrom="column">
                  <wp:posOffset>103517</wp:posOffset>
                </wp:positionH>
                <wp:positionV relativeFrom="paragraph">
                  <wp:posOffset>189781</wp:posOffset>
                </wp:positionV>
                <wp:extent cx="5397176" cy="3036259"/>
                <wp:effectExtent l="0" t="0" r="70485" b="0"/>
                <wp:wrapTopAndBottom/>
                <wp:docPr id="77" name="Group 77"/>
                <wp:cNvGraphicFramePr/>
                <a:graphic xmlns:a="http://schemas.openxmlformats.org/drawingml/2006/main">
                  <a:graphicData uri="http://schemas.microsoft.com/office/word/2010/wordprocessingGroup">
                    <wpg:wgp>
                      <wpg:cNvGrpSpPr/>
                      <wpg:grpSpPr>
                        <a:xfrm>
                          <a:off x="0" y="0"/>
                          <a:ext cx="5397176" cy="3036259"/>
                          <a:chOff x="0" y="0"/>
                          <a:chExt cx="5397176" cy="3036259"/>
                        </a:xfrm>
                      </wpg:grpSpPr>
                      <pic:pic xmlns:pic="http://schemas.openxmlformats.org/drawingml/2006/picture">
                        <pic:nvPicPr>
                          <pic:cNvPr id="65" name="Picture 65" descr="http://33a7546c658c6cca1d4c-839a3c61562bcdd35ab5709b8af9ebd1.r41.cf1.rackcdn.com/a/avr/images/devices/ATmega644PA-AU-pinout.png"/>
                          <pic:cNvPicPr>
                            <a:picLocks noChangeAspect="1"/>
                          </pic:cNvPicPr>
                        </pic:nvPicPr>
                        <pic:blipFill rotWithShape="1">
                          <a:blip r:embed="rId57">
                            <a:extLst>
                              <a:ext uri="{28A0092B-C50C-407E-A947-70E740481C1C}">
                                <a14:useLocalDpi xmlns:a14="http://schemas.microsoft.com/office/drawing/2010/main" val="0"/>
                              </a:ext>
                            </a:extLst>
                          </a:blip>
                          <a:srcRect l="13686" t="9631" r="53853" b="31716"/>
                          <a:stretch/>
                        </pic:blipFill>
                        <pic:spPr bwMode="auto">
                          <a:xfrm>
                            <a:off x="0" y="0"/>
                            <a:ext cx="1656080" cy="2992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http://www.db9-pinout.com/db9-pinout/db9-pinout.gif"/>
                          <pic:cNvPicPr>
                            <a:picLocks noChangeAspect="1"/>
                          </pic:cNvPicPr>
                        </pic:nvPicPr>
                        <pic:blipFill rotWithShape="1">
                          <a:blip r:embed="rId58">
                            <a:extLst>
                              <a:ext uri="{28A0092B-C50C-407E-A947-70E740481C1C}">
                                <a14:useLocalDpi xmlns:a14="http://schemas.microsoft.com/office/drawing/2010/main" val="0"/>
                              </a:ext>
                            </a:extLst>
                          </a:blip>
                          <a:srcRect r="7604" b="3460"/>
                          <a:stretch/>
                        </pic:blipFill>
                        <pic:spPr bwMode="auto">
                          <a:xfrm>
                            <a:off x="1725283" y="508959"/>
                            <a:ext cx="2503170" cy="2527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 name="Picture 67" descr="http://www.clipartbest.com/cliparts/RiG/Kp6/RiGKp69iL.jpe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21022668" flipH="1">
                            <a:off x="4520241" y="1406106"/>
                            <a:ext cx="876935" cy="779145"/>
                          </a:xfrm>
                          <a:prstGeom prst="rect">
                            <a:avLst/>
                          </a:prstGeom>
                          <a:noFill/>
                          <a:ln>
                            <a:noFill/>
                          </a:ln>
                        </pic:spPr>
                      </pic:pic>
                      <wps:wsp>
                        <wps:cNvPr id="71" name="Freeform 71"/>
                        <wps:cNvSpPr/>
                        <wps:spPr>
                          <a:xfrm>
                            <a:off x="1052423" y="1811547"/>
                            <a:ext cx="1880558" cy="655608"/>
                          </a:xfrm>
                          <a:custGeom>
                            <a:avLst/>
                            <a:gdLst>
                              <a:gd name="connsiteX0" fmla="*/ 0 w 1880558"/>
                              <a:gd name="connsiteY0" fmla="*/ 655608 h 655608"/>
                              <a:gd name="connsiteX1" fmla="*/ 534837 w 1880558"/>
                              <a:gd name="connsiteY1" fmla="*/ 232914 h 655608"/>
                              <a:gd name="connsiteX2" fmla="*/ 1017917 w 1880558"/>
                              <a:gd name="connsiteY2" fmla="*/ 94891 h 655608"/>
                              <a:gd name="connsiteX3" fmla="*/ 1880558 w 1880558"/>
                              <a:gd name="connsiteY3" fmla="*/ 0 h 655608"/>
                              <a:gd name="connsiteX4" fmla="*/ 1880558 w 1880558"/>
                              <a:gd name="connsiteY4" fmla="*/ 0 h 6556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0558" h="655608">
                                <a:moveTo>
                                  <a:pt x="0" y="655608"/>
                                </a:moveTo>
                                <a:cubicBezTo>
                                  <a:pt x="182592" y="490987"/>
                                  <a:pt x="365184" y="326367"/>
                                  <a:pt x="534837" y="232914"/>
                                </a:cubicBezTo>
                                <a:cubicBezTo>
                                  <a:pt x="704490" y="139461"/>
                                  <a:pt x="793630" y="133710"/>
                                  <a:pt x="1017917" y="94891"/>
                                </a:cubicBezTo>
                                <a:cubicBezTo>
                                  <a:pt x="1242204" y="56072"/>
                                  <a:pt x="1880558" y="0"/>
                                  <a:pt x="1880558" y="0"/>
                                </a:cubicBezTo>
                                <a:lnTo>
                                  <a:pt x="1880558"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72"/>
                        <wps:cNvSpPr/>
                        <wps:spPr>
                          <a:xfrm>
                            <a:off x="1121434" y="1708030"/>
                            <a:ext cx="1690777" cy="931653"/>
                          </a:xfrm>
                          <a:custGeom>
                            <a:avLst/>
                            <a:gdLst>
                              <a:gd name="connsiteX0" fmla="*/ 0 w 1690777"/>
                              <a:gd name="connsiteY0" fmla="*/ 931653 h 931653"/>
                              <a:gd name="connsiteX1" fmla="*/ 957532 w 1690777"/>
                              <a:gd name="connsiteY1" fmla="*/ 517585 h 931653"/>
                              <a:gd name="connsiteX2" fmla="*/ 1690777 w 1690777"/>
                              <a:gd name="connsiteY2" fmla="*/ 0 h 931653"/>
                            </a:gdLst>
                            <a:ahLst/>
                            <a:cxnLst>
                              <a:cxn ang="0">
                                <a:pos x="connsiteX0" y="connsiteY0"/>
                              </a:cxn>
                              <a:cxn ang="0">
                                <a:pos x="connsiteX1" y="connsiteY1"/>
                              </a:cxn>
                              <a:cxn ang="0">
                                <a:pos x="connsiteX2" y="connsiteY2"/>
                              </a:cxn>
                            </a:cxnLst>
                            <a:rect l="l" t="t" r="r" b="b"/>
                            <a:pathLst>
                              <a:path w="1690777" h="931653">
                                <a:moveTo>
                                  <a:pt x="0" y="931653"/>
                                </a:moveTo>
                                <a:cubicBezTo>
                                  <a:pt x="337868" y="802256"/>
                                  <a:pt x="675736" y="672860"/>
                                  <a:pt x="957532" y="517585"/>
                                </a:cubicBezTo>
                                <a:cubicBezTo>
                                  <a:pt x="1239328" y="362310"/>
                                  <a:pt x="1465052" y="181155"/>
                                  <a:pt x="1690777" y="0"/>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urved Connector 74"/>
                        <wps:cNvCnPr/>
                        <wps:spPr>
                          <a:xfrm flipV="1">
                            <a:off x="1052423" y="1975449"/>
                            <a:ext cx="2130724" cy="69012"/>
                          </a:xfrm>
                          <a:prstGeom prst="curvedConnector3">
                            <a:avLst>
                              <a:gd name="adj1" fmla="val 45540"/>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6" name="Notched Right Arrow 76"/>
                        <wps:cNvSpPr/>
                        <wps:spPr>
                          <a:xfrm>
                            <a:off x="3761117" y="1777042"/>
                            <a:ext cx="706887" cy="267419"/>
                          </a:xfrm>
                          <a:prstGeom prst="notched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50675A" id="Group 77" o:spid="_x0000_s1026" style="position:absolute;margin-left:8.15pt;margin-top:14.95pt;width:424.95pt;height:239.1pt;z-index:251681792" coordsize="53971,30362"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">
                <v:shape id="Picture 65" o:spid="_x0000_s1027" type="#_x0000_t75" alt="http://33a7546c658c6cca1d4c-839a3c61562bcdd35ab5709b8af9ebd1.r41.cf1.rackcdn.com/a/avr/images/devices/ATmega644PA-AU-pinout.png" style="position:absolute;width:16560;height:29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xGPPEAAAA2wAAAA8AAABkcnMvZG93bnJldi54bWxEj0GLwjAUhO8L/ofwBC+Lpi4oWo0igosX&#10;kXa9eHs2z7bYvJQmau2vNwsLexxm5htmuW5NJR7UuNKygvEoAkGcWV1yruD0sxvOQDiPrLGyTApe&#10;5GC96n0sMdb2yQk9Up+LAGEXo4LC+zqW0mUFGXQjWxMH72obgz7IJpe6wWeAm0p+RdFUGiw5LBRY&#10;07ag7JbejYJj+pnq7vvQdZeTn0e7e3I4zxOlBv12swDhqfX/4b/2XiuYTuD3S/gBcvU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xGPPEAAAA2wAAAA8AAAAAAAAAAAAAAAAA&#10;nwIAAGRycy9kb3ducmV2LnhtbFBLBQYAAAAABAAEAPcAAACQAwAAAAA=&#10;">
                  <v:imagedata r:id="rId60" o:title="ATmega644PA-AU-pinout" croptop="6312f" cropbottom="20785f" cropleft="8969f" cropright="35293f"/>
                  <v:path arrowok="t"/>
                </v:shape>
                <v:shape id="Picture 64" o:spid="_x0000_s1028" type="#_x0000_t75" alt="http://www.db9-pinout.com/db9-pinout/db9-pinout.gif" style="position:absolute;left:17252;top:5089;width:25032;height:25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vwjFAAAA2wAAAA8AAABkcnMvZG93bnJldi54bWxEj0FrAjEUhO8F/0N4greaVcpStkYpgiB7&#10;qGilpbfXzetmafKybOK6+uuNUOhxmJlvmMVqcFb01IXGs4LZNANBXHndcK3g+L55fAYRIrJG65kU&#10;XCjAajl6WGCh/Zn31B9iLRKEQ4EKTIxtIWWoDDkMU98SJ+/Hdw5jkl0tdYfnBHdWzrMslw4bTgsG&#10;W1obqn4PJ6fANp/lOrR0Kb/y65v5/tjs+tIqNRkPry8gIg3xP/zX3moF+RPcv6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rb8IxQAAANsAAAAPAAAAAAAAAAAAAAAA&#10;AJ8CAABkcnMvZG93bnJldi54bWxQSwUGAAAAAAQABAD3AAAAkQMAAAAA&#10;">
                  <v:imagedata r:id="rId61" o:title="db9-pinout" cropbottom="2268f" cropright="4983f"/>
                  <v:path arrowok="t"/>
                </v:shape>
                <v:shape id="Picture 67" o:spid="_x0000_s1029" type="#_x0000_t75" alt="http://www.clipartbest.com/cliparts/RiG/Kp6/RiGKp69iL.jpeg" style="position:absolute;left:45202;top:14061;width:8769;height:7791;rotation:630600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BKkXDAAAA2wAAAA8AAABkcnMvZG93bnJldi54bWxEj0uLAjEQhO+C/yG04E0z7mGU0SiiLrrs&#10;QXyA13bS88BJZ5hEHf/9ZkHwWFTVV9Rs0ZpKPKhxpWUFo2EEgji1uuRcwfn0PZiAcB5ZY2WZFLzI&#10;wWLe7cww0fbJB3ocfS4ChF2CCgrv60RKlxZk0A1tTRy8zDYGfZBNLnWDzwA3lfyKolgaLDksFFjT&#10;qqD0drwbBfff13695c3P9YzjjC/xfidXmVL9XrucgvDU+k/43d5pBfEY/r+EH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EqRcMAAADbAAAADwAAAAAAAAAAAAAAAACf&#10;AgAAZHJzL2Rvd25yZXYueG1sUEsFBgAAAAAEAAQA9wAAAI8DAAAAAA==&#10;">
                  <v:imagedata r:id="rId62" o:title="RiGKp69iL"/>
                  <v:path arrowok="t"/>
                </v:shape>
                <v:shape id="Freeform 71" o:spid="_x0000_s1030" style="position:absolute;left:10524;top:18115;width:18805;height:6556;visibility:visible;mso-wrap-style:square;v-text-anchor:middle" coordsize="1880558,65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J6cQA&#10;AADbAAAADwAAAGRycy9kb3ducmV2LnhtbESPS2sCMRSF90L/Q7hCd5qx0CqjUUQrWLoo9YXL6+Q6&#10;mTq5GZKo03/fFApdHs7j40xmra3FjXyoHCsY9DMQxIXTFZcKdttVbwQiRGSNtWNS8E0BZtOHzgRz&#10;7e78SbdNLEUa4ZCjAhNjk0sZCkMWQ981xMk7O28xJulLqT3e07it5VOWvUiLFSeCwYYWhorL5moT&#10;dz1fvH1dj68ffrU/PC/NyQzbd6Ueu+18DCJSG//Df+21VjAcwO+X9AP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WSenEAAAA2wAAAA8AAAAAAAAAAAAAAAAAmAIAAGRycy9k&#10;b3ducmV2LnhtbFBLBQYAAAAABAAEAPUAAACJAwAAAAA=&#10;" path="m,655608c182592,490987,365184,326367,534837,232914,704490,139461,793630,133710,1017917,94891,1242204,56072,1880558,,1880558,r,e" filled="f" strokecolor="red" strokeweight="3pt">
                  <v:stroke joinstyle="miter"/>
                  <v:path arrowok="t" o:connecttype="custom" o:connectlocs="0,655608;534837,232914;1017917,94891;1880558,0;1880558,0" o:connectangles="0,0,0,0,0"/>
                </v:shape>
                <v:shape id="Freeform 72" o:spid="_x0000_s1031" style="position:absolute;left:11214;top:17080;width:16908;height:9316;visibility:visible;mso-wrap-style:square;v-text-anchor:middle" coordsize="1690777,93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4nycUA&#10;AADbAAAADwAAAGRycy9kb3ducmV2LnhtbESPzWrDMBCE74W8g9hAbo0cB5rgRjElYOihUGonkNwW&#10;a2O7tVbGkn/69lWh0OMwM98wh3Q2rRipd41lBZt1BIK4tLrhSsG5yB73IJxH1thaJgXf5CA9Lh4O&#10;mGg78QeNua9EgLBLUEHtfZdI6cqaDLq17YiDd7e9QR9kX0nd4xTgppVxFD1Jgw2HhRo7OtVUfuWD&#10;UVC84z0b34br9nYtPst9Fl923ii1Ws4vzyA8zf4//Nd+1Qp2Mfx+CT9AH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ifJxQAAANsAAAAPAAAAAAAAAAAAAAAAAJgCAABkcnMv&#10;ZG93bnJldi54bWxQSwUGAAAAAAQABAD1AAAAigMAAAAA&#10;" path="m,931653c337868,802256,675736,672860,957532,517585,1239328,362310,1465052,181155,1690777,e" filled="f" strokecolor="#00b050" strokeweight="3pt">
                  <v:stroke joinstyle="miter"/>
                  <v:path arrowok="t" o:connecttype="custom" o:connectlocs="0,931653;957532,517585;1690777,0" o:connectangles="0,0,0"/>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4" o:spid="_x0000_s1032" type="#_x0000_t38" style="position:absolute;left:10524;top:19754;width:21307;height:6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EPsMAAADbAAAADwAAAGRycy9kb3ducmV2LnhtbESP3WoCMRSE7wt9h3AK3hTN+kOV1Si2&#10;IAhSsKveH5Lj7uLmZEmirm9vCoVeDjPzDbNYdbYRN/KhdqxgOMhAEGtnai4VHA+b/gxEiMgGG8ek&#10;4EEBVsvXlwXmxt35h25FLEWCcMhRQRVjm0sZdEUWw8C1xMk7O28xJulLaTzeE9w2cpRlH9JizWmh&#10;wpa+KtKX4moV7DRP3j/NYd9mp+P1W5pprcdeqd5bt56DiNTF//Bfe2sUTC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BD7DAAAA2wAAAA8AAAAAAAAAAAAA&#10;AAAAoQIAAGRycy9kb3ducmV2LnhtbFBLBQYAAAAABAAEAPkAAACRAwAAAAA=&#10;" adj="9837" strokecolor="#00b0f0" strokeweight="3pt">
                  <v:stroke joinstyle="miter"/>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76" o:spid="_x0000_s1033" type="#_x0000_t94" style="position:absolute;left:37611;top:17770;width:706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3PsYA&#10;AADbAAAADwAAAGRycy9kb3ducmV2LnhtbESP3WrCQBSE7wt9h+UIvRHdtIKNqatUoSAoWv96fcge&#10;k9Ds2bC7jfHtuwWhl8PMfMNM552pRUvOV5YVPA8TEMS51RUXCk7Hj0EKwgdkjbVlUnAjD/PZ48MU&#10;M22vvKf2EAoRIewzVFCG0GRS+rwkg35oG+LoXawzGKJ0hdQOrxFuavmSJGNpsOK4UGJDy5Ly78OP&#10;UbDRk8/tbv3Vb107Oi3yc5pOuo1ST73u/Q1EoC78h+/tlVbwOoa/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3PsYAAADbAAAADwAAAAAAAAAAAAAAAACYAgAAZHJz&#10;L2Rvd25yZXYueG1sUEsFBgAAAAAEAAQA9QAAAIsDAAAAAA==&#10;" adj="17514" fillcolor="black [3213]" strokecolor="black [3213]" strokeweight="1pt"/>
                <w10:wrap type="topAndBottom"/>
              </v:group>
            </w:pict>
          </mc:Fallback>
        </mc:AlternateContent>
      </w:r>
      <w:r w:rsidR="00C93A3E">
        <w:rPr>
          <w:noProof/>
        </w:rPr>
        <w:t xml:space="preserve"> </w:t>
      </w:r>
    </w:p>
    <w:p w14:paraId="130ABCD1" w14:textId="77777777" w:rsidR="00E55967" w:rsidRDefault="00E55967" w:rsidP="00C93A3E">
      <w:pPr>
        <w:ind w:left="360"/>
        <w:rPr>
          <w:noProof/>
        </w:rPr>
      </w:pPr>
    </w:p>
    <w:p w14:paraId="7DACC088" w14:textId="79E97508" w:rsidR="00E55967" w:rsidRPr="00156E0D" w:rsidRDefault="00156E0D" w:rsidP="00156E0D">
      <w:pPr>
        <w:pStyle w:val="ListParagraph"/>
        <w:numPr>
          <w:ilvl w:val="0"/>
          <w:numId w:val="10"/>
        </w:numPr>
        <w:rPr>
          <w:noProof/>
        </w:rPr>
      </w:pPr>
      <w:r>
        <w:rPr>
          <w:noProof/>
          <w:lang w:val="en-US"/>
        </w:rPr>
        <w:t>Dữ liệu được đóng gòi thành 1 byte và truyền đi tuần tự, bit có trọng số thấp nhất sẽ được gửi đi sau cùng, và bit có trọng số lớn được truyền đầu tiên.</w:t>
      </w:r>
    </w:p>
    <w:p w14:paraId="33CBBA66" w14:textId="6B0C09F6" w:rsidR="00A247A7" w:rsidRPr="00A247A7" w:rsidRDefault="00156E0D" w:rsidP="00A247A7">
      <w:pPr>
        <w:pStyle w:val="ListParagraph"/>
        <w:numPr>
          <w:ilvl w:val="0"/>
          <w:numId w:val="10"/>
        </w:numPr>
        <w:rPr>
          <w:noProof/>
        </w:rPr>
      </w:pPr>
      <w:r>
        <w:rPr>
          <w:noProof/>
          <w:lang w:val="en-US"/>
        </w:rPr>
        <w:t xml:space="preserve">Nhóm sử dụng UART không đồng bộ, nghĩa là không có xung clock </w:t>
      </w:r>
      <w:r w:rsidR="00A247A7">
        <w:rPr>
          <w:noProof/>
          <w:lang w:val="en-US"/>
        </w:rPr>
        <w:t>điều khiển việc truyền nhận dữ liệu, các bước để thực hiện việc truyền và nhận không đồng bộ như sau:</w:t>
      </w:r>
    </w:p>
    <w:p w14:paraId="45A1CB96" w14:textId="7AE85DB3" w:rsidR="00A247A7" w:rsidRDefault="00A247A7" w:rsidP="00A247A7">
      <w:pPr>
        <w:pStyle w:val="ListParagraph"/>
        <w:numPr>
          <w:ilvl w:val="0"/>
          <w:numId w:val="13"/>
        </w:numPr>
        <w:rPr>
          <w:noProof/>
          <w:lang w:val="en-US"/>
        </w:rPr>
      </w:pPr>
      <w:r>
        <w:rPr>
          <w:noProof/>
          <w:lang w:val="en-US"/>
        </w:rPr>
        <w:t xml:space="preserve">Cả 2 </w:t>
      </w:r>
      <w:r w:rsidRPr="00D86311">
        <w:t>bên truyền và nhận thỏa thuận với nhau trước các quy tắc (tốc độ truyề</w:t>
      </w:r>
      <w:r>
        <w:t xml:space="preserve">n, </w:t>
      </w:r>
      <w:r>
        <w:rPr>
          <w:lang w:val="en-US"/>
        </w:rPr>
        <w:t>định dạng truyền</w:t>
      </w:r>
      <w:r w:rsidRPr="00D86311">
        <w:t>) đây là bước bắt tay trước khi quá trình truyền bắt đầu</w:t>
      </w:r>
      <w:r>
        <w:rPr>
          <w:lang w:val="en-US"/>
        </w:rPr>
        <w:t>.</w:t>
      </w:r>
    </w:p>
    <w:p w14:paraId="5C6A73C6" w14:textId="04680C0E" w:rsidR="00A247A7" w:rsidRPr="00A247A7" w:rsidRDefault="00A247A7" w:rsidP="00A247A7">
      <w:pPr>
        <w:pStyle w:val="ListParagraph"/>
        <w:numPr>
          <w:ilvl w:val="0"/>
          <w:numId w:val="13"/>
        </w:numPr>
        <w:rPr>
          <w:noProof/>
          <w:lang w:val="en-US"/>
        </w:rPr>
      </w:pPr>
      <w:r>
        <w:rPr>
          <w:noProof/>
          <w:lang w:val="en-US"/>
        </w:rPr>
        <w:lastRenderedPageBreak/>
        <w:t xml:space="preserve">Bộ truyền </w:t>
      </w:r>
      <w:r w:rsidRPr="00D86311">
        <w:t xml:space="preserve">gửi “idle” ( </w:t>
      </w:r>
      <w:r>
        <w:rPr>
          <w:lang w:val="en-US"/>
        </w:rPr>
        <w:t>bằng</w:t>
      </w:r>
      <w:r w:rsidRPr="00D86311">
        <w:t xml:space="preserve"> “1”) trong khoảng thời gian nghĩ.</w:t>
      </w:r>
    </w:p>
    <w:p w14:paraId="5BF8C43D" w14:textId="62088DC4" w:rsidR="00A247A7" w:rsidRPr="00A247A7" w:rsidRDefault="00A247A7" w:rsidP="00A247A7">
      <w:pPr>
        <w:pStyle w:val="ListParagraph"/>
        <w:numPr>
          <w:ilvl w:val="0"/>
          <w:numId w:val="13"/>
        </w:numPr>
        <w:rPr>
          <w:noProof/>
          <w:lang w:val="en-US"/>
        </w:rPr>
      </w:pPr>
      <w:r>
        <w:rPr>
          <w:noProof/>
          <w:lang w:val="en-US"/>
        </w:rPr>
        <w:t xml:space="preserve">Bộ </w:t>
      </w:r>
      <w:r w:rsidRPr="00D86311">
        <w:t>truyền gửi “start” ( = “0”) trước mỗi byte được truyền, vì vậy bộ nhận có thể biết được khi nào 1 byte dữ liệu sẽ được gửi đến</w:t>
      </w:r>
      <w:r>
        <w:rPr>
          <w:lang w:val="en-US"/>
        </w:rPr>
        <w:t>.</w:t>
      </w:r>
    </w:p>
    <w:p w14:paraId="5C3B4512" w14:textId="77777777" w:rsidR="006D60FA" w:rsidRPr="00D86311" w:rsidRDefault="006D60FA" w:rsidP="006D60FA">
      <w:pPr>
        <w:pStyle w:val="ListParagraph"/>
        <w:numPr>
          <w:ilvl w:val="0"/>
          <w:numId w:val="13"/>
        </w:numPr>
      </w:pPr>
      <w:r w:rsidRPr="00D86311">
        <w:t>8 bit của byte dữ liệu được truyền đi.</w:t>
      </w:r>
    </w:p>
    <w:p w14:paraId="7AD54016" w14:textId="6A7E504F" w:rsidR="00A247A7" w:rsidRPr="006D60FA" w:rsidRDefault="006D60FA" w:rsidP="00A247A7">
      <w:pPr>
        <w:pStyle w:val="ListParagraph"/>
        <w:numPr>
          <w:ilvl w:val="0"/>
          <w:numId w:val="13"/>
        </w:numPr>
        <w:rPr>
          <w:noProof/>
          <w:lang w:val="en-US"/>
        </w:rPr>
      </w:pPr>
      <w:r w:rsidRPr="00D86311">
        <w:t>Bộ truyền gửi “stop” ( = “1”) sau mỗi byte được truyền</w:t>
      </w:r>
    </w:p>
    <w:p w14:paraId="0ADBC56A" w14:textId="62FB8DFA" w:rsidR="006D60FA" w:rsidRDefault="006D60FA" w:rsidP="006D60FA">
      <w:pPr>
        <w:pStyle w:val="ListParagraph"/>
        <w:numPr>
          <w:ilvl w:val="0"/>
          <w:numId w:val="15"/>
        </w:numPr>
        <w:rPr>
          <w:noProof/>
          <w:lang w:val="en-US"/>
        </w:rPr>
      </w:pPr>
      <w:r>
        <w:rPr>
          <w:noProof/>
          <w:lang w:val="en-US"/>
        </w:rPr>
        <w:t>Ví dụ có một byte dữ liệu là 0x55, thì quá trình truyền diễn ra như hình bên dưới:</w:t>
      </w:r>
    </w:p>
    <w:p w14:paraId="6A51E643" w14:textId="5D7567E1" w:rsidR="006D60FA" w:rsidRDefault="006D60FA" w:rsidP="006D60FA">
      <w:pPr>
        <w:pStyle w:val="ListParagraph"/>
        <w:ind w:left="1440"/>
        <w:rPr>
          <w:noProof/>
          <w:lang w:val="en-US"/>
        </w:rPr>
      </w:pPr>
      <w:r w:rsidRPr="00D86311">
        <w:rPr>
          <w:noProof/>
        </w:rPr>
        <w:drawing>
          <wp:inline distT="0" distB="0" distL="0" distR="0" wp14:anchorId="7C1F080A" wp14:editId="4D8457A6">
            <wp:extent cx="4648200" cy="523875"/>
            <wp:effectExtent l="0" t="0" r="0" b="9525"/>
            <wp:docPr id="2" name="Picture 2" descr="http://www.fpga4fun.com/images/SerialCommunication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pga4fun.com/images/SerialCommunication5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8200" cy="523875"/>
                    </a:xfrm>
                    <a:prstGeom prst="rect">
                      <a:avLst/>
                    </a:prstGeom>
                    <a:noFill/>
                    <a:ln>
                      <a:noFill/>
                    </a:ln>
                  </pic:spPr>
                </pic:pic>
              </a:graphicData>
            </a:graphic>
          </wp:inline>
        </w:drawing>
      </w:r>
    </w:p>
    <w:p w14:paraId="69236A6C" w14:textId="40A7EBAD" w:rsidR="006D60FA" w:rsidRDefault="005E6D4E" w:rsidP="005E6D4E">
      <w:pPr>
        <w:pStyle w:val="ListParagraph"/>
        <w:numPr>
          <w:ilvl w:val="0"/>
          <w:numId w:val="15"/>
        </w:numPr>
        <w:rPr>
          <w:noProof/>
          <w:lang w:val="en-US"/>
        </w:rPr>
      </w:pPr>
      <w:r w:rsidRPr="00D86311">
        <w:t>Tốc độ truyền của RS-232 quy định bởi giá trị baud (baud rate). Baud rate là giá trị chỉ ra bao bit được truyền trong 1 giây. Ví dụ: baud rate bằng 1000 nghĩa là sẽ có 1000 bit được truyền đi trong 1 giây, hay có 1 bit được truyền sau 1 mili giây</w:t>
      </w:r>
      <w:r w:rsidR="00CE48AC">
        <w:rPr>
          <w:lang w:val="en-US"/>
        </w:rPr>
        <w:t>.</w:t>
      </w:r>
    </w:p>
    <w:p w14:paraId="050917AE" w14:textId="77777777" w:rsidR="00CE48AC" w:rsidRPr="00D86311" w:rsidRDefault="00CE48AC" w:rsidP="00CE48AC">
      <w:pPr>
        <w:pStyle w:val="ListParagraph"/>
        <w:numPr>
          <w:ilvl w:val="0"/>
          <w:numId w:val="15"/>
        </w:numPr>
      </w:pPr>
      <w:r w:rsidRPr="00D86311">
        <w:t>Tốc độ baud không phải là 1 giá trị được chọn bất kỳ, nó được chọn theo một số tốc độ chuẩn. Vi dụ: 1200, 9600, 38400 hay 115200. Ở tốc độ baud 115200, mỗi bit được truyền sau (1/115200) = 8.7us, nếu có 8-bits dữ liệu thì dữ liệu sẽ được truyền đi sau 8x8.7us = 69us. Nếu bao gồm các bit biểu thị start và stop thì tốc độ sẽ là 87us. Nghĩa là dữ liệu được truyền đi với tốc độ 11.5Kbytes trên 1 giây.</w:t>
      </w:r>
    </w:p>
    <w:p w14:paraId="48DE1ACB" w14:textId="77777777" w:rsidR="00CE48AC" w:rsidRPr="00D86311" w:rsidRDefault="00CE48AC" w:rsidP="00CE48AC">
      <w:pPr>
        <w:pStyle w:val="ListParagraph"/>
        <w:numPr>
          <w:ilvl w:val="0"/>
          <w:numId w:val="15"/>
        </w:numPr>
      </w:pPr>
      <w:r w:rsidRPr="00D86311">
        <w:t>Ở một số máy tính có thể yêu cầu 1 stop bit dài (1.5 hay 2 bit), lúc này tốc độ thực ở baud 115200 giảm xuống còn 10.5 Kbytes trên 1 giây.</w:t>
      </w:r>
    </w:p>
    <w:p w14:paraId="52221C70" w14:textId="206CF921" w:rsidR="00CE48AC" w:rsidRPr="00D86311" w:rsidRDefault="00CE48AC" w:rsidP="00CE48AC">
      <w:pPr>
        <w:pStyle w:val="ListParagraph"/>
        <w:numPr>
          <w:ilvl w:val="0"/>
          <w:numId w:val="15"/>
        </w:numPr>
      </w:pPr>
      <w:r>
        <w:t>Tín</w:t>
      </w:r>
      <w:r w:rsidRPr="00D86311">
        <w:t xml:space="preserve"> hiệu truyền trên dây không theo mức TTL, giá trị “1”-mức cao ở điện áp -10v (ở khoảng -5v đến -15v) vag giá trị “0”-mức thấp ở điện áp + 10v (trong khoảng 5v đến 15v). Do đó để giao tiếp giữa chuẩn RS232 với các thiết bị ngoại vi khác sử dụng mức điện áp 0V và 5V người ta phải sử dụng một mạch chuyển đổi mức điện áp.</w:t>
      </w:r>
    </w:p>
    <w:p w14:paraId="341C66FE" w14:textId="1709D0ED" w:rsidR="00CE48AC" w:rsidRDefault="00CE48AC" w:rsidP="00CE48AC">
      <w:pPr>
        <w:pStyle w:val="ListParagraph"/>
        <w:numPr>
          <w:ilvl w:val="0"/>
          <w:numId w:val="15"/>
        </w:numPr>
        <w:rPr>
          <w:noProof/>
          <w:lang w:val="en-US"/>
        </w:rPr>
      </w:pPr>
      <w:r w:rsidRPr="00D86311">
        <w:t xml:space="preserve">Mạch chuyển đổi thông dụng nhất hiện nay là mạch sử dụng IC </w:t>
      </w:r>
      <w:r w:rsidR="00F3008E">
        <w:rPr>
          <w:lang w:val="en-US"/>
        </w:rPr>
        <w:t>PL2303</w:t>
      </w:r>
      <w:r w:rsidR="00F3008E">
        <w:t xml:space="preserve">, </w:t>
      </w:r>
      <w:r w:rsidRPr="00D86311">
        <w:t xml:space="preserve">đây là IC chạy ổn định nhất hiện nay. </w:t>
      </w:r>
      <w:r w:rsidR="00F3008E">
        <w:rPr>
          <w:lang w:val="en-US"/>
        </w:rPr>
        <w:t xml:space="preserve">Dưới đây là </w:t>
      </w:r>
      <w:r w:rsidR="00F3008E">
        <w:t>m</w:t>
      </w:r>
      <w:r w:rsidRPr="00D86311">
        <w:t xml:space="preserve">ạch giao tiếp sử dụng </w:t>
      </w:r>
      <w:r w:rsidR="00F3008E">
        <w:rPr>
          <w:lang w:val="en-US"/>
        </w:rPr>
        <w:t>PL2303.</w:t>
      </w:r>
    </w:p>
    <w:p w14:paraId="015649FE" w14:textId="3A3DE09D" w:rsidR="00F3008E" w:rsidRPr="006D60FA" w:rsidRDefault="00F3008E" w:rsidP="00F3008E">
      <w:pPr>
        <w:pStyle w:val="ListParagraph"/>
        <w:ind w:left="1440"/>
        <w:rPr>
          <w:noProof/>
          <w:lang w:val="en-US"/>
        </w:rPr>
      </w:pPr>
      <w:r>
        <w:rPr>
          <w:noProof/>
        </w:rPr>
        <w:drawing>
          <wp:inline distT="0" distB="0" distL="0" distR="0" wp14:anchorId="72DEBDCD" wp14:editId="23EC441B">
            <wp:extent cx="4416725" cy="2785776"/>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8666" cy="2787000"/>
                    </a:xfrm>
                    <a:prstGeom prst="rect">
                      <a:avLst/>
                    </a:prstGeom>
                  </pic:spPr>
                </pic:pic>
              </a:graphicData>
            </a:graphic>
          </wp:inline>
        </w:drawing>
      </w:r>
    </w:p>
    <w:p w14:paraId="676311F2" w14:textId="77777777" w:rsidR="00E55967" w:rsidRDefault="00E55967" w:rsidP="00F3008E">
      <w:pPr>
        <w:rPr>
          <w:lang w:val="en-US"/>
        </w:rPr>
      </w:pPr>
    </w:p>
    <w:p w14:paraId="7DA32B99" w14:textId="380133B4" w:rsidR="00F3008E" w:rsidRDefault="00E07BBB" w:rsidP="00F3008E">
      <w:pPr>
        <w:pStyle w:val="ListParagraph"/>
        <w:numPr>
          <w:ilvl w:val="0"/>
          <w:numId w:val="15"/>
        </w:numPr>
        <w:rPr>
          <w:lang w:val="en-US"/>
        </w:rPr>
      </w:pPr>
      <w:r>
        <w:rPr>
          <w:lang w:val="en-US"/>
        </w:rPr>
        <w:t>Thiết lập UART cho vi điều khiển</w:t>
      </w:r>
      <w:r w:rsidR="001A79A6">
        <w:rPr>
          <w:lang w:val="en-US"/>
        </w:rPr>
        <w:t>:</w:t>
      </w:r>
    </w:p>
    <w:p w14:paraId="19BB40CC" w14:textId="745DEC68" w:rsidR="00E07BBB" w:rsidRDefault="00E07BBB" w:rsidP="00E07BBB">
      <w:pPr>
        <w:pStyle w:val="ListParagraph"/>
        <w:numPr>
          <w:ilvl w:val="1"/>
          <w:numId w:val="15"/>
        </w:numPr>
        <w:rPr>
          <w:lang w:val="en-US"/>
        </w:rPr>
      </w:pPr>
      <w:r>
        <w:rPr>
          <w:lang w:val="en-US"/>
        </w:rPr>
        <w:t>Baud rate 115200</w:t>
      </w:r>
    </w:p>
    <w:p w14:paraId="1BC875DA" w14:textId="79C17855" w:rsidR="00E07BBB" w:rsidRDefault="00E07BBB" w:rsidP="00E07BBB">
      <w:pPr>
        <w:pStyle w:val="ListParagraph"/>
        <w:numPr>
          <w:ilvl w:val="1"/>
          <w:numId w:val="15"/>
        </w:numPr>
        <w:rPr>
          <w:lang w:val="en-US"/>
        </w:rPr>
      </w:pPr>
      <w:r>
        <w:rPr>
          <w:lang w:val="en-US"/>
        </w:rPr>
        <w:lastRenderedPageBreak/>
        <w:t>Stop bit 1</w:t>
      </w:r>
    </w:p>
    <w:p w14:paraId="5243452C" w14:textId="1EAB0FDA" w:rsidR="00E07BBB" w:rsidRDefault="00E07BBB" w:rsidP="00E07BBB">
      <w:pPr>
        <w:pStyle w:val="ListParagraph"/>
        <w:numPr>
          <w:ilvl w:val="1"/>
          <w:numId w:val="15"/>
        </w:numPr>
        <w:rPr>
          <w:lang w:val="en-US"/>
        </w:rPr>
      </w:pPr>
      <w:r>
        <w:rPr>
          <w:lang w:val="en-US"/>
        </w:rPr>
        <w:t>None parity.</w:t>
      </w:r>
    </w:p>
    <w:p w14:paraId="2B6A0E15" w14:textId="15995FE9" w:rsidR="00E07BBB" w:rsidRDefault="00B81AA7" w:rsidP="00E07BBB">
      <w:pPr>
        <w:pStyle w:val="ListParagraph"/>
        <w:numPr>
          <w:ilvl w:val="1"/>
          <w:numId w:val="15"/>
        </w:numPr>
        <w:rPr>
          <w:lang w:val="en-US"/>
        </w:rPr>
      </w:pPr>
      <w:r>
        <w:rPr>
          <w:lang w:val="en-US"/>
        </w:rPr>
        <w:t>Giá trị các thanh ghi điều khiển</w:t>
      </w:r>
      <w:r w:rsidR="001A79A6">
        <w:rPr>
          <w:lang w:val="en-US"/>
        </w:rPr>
        <w:t xml:space="preserve"> cho uart</w:t>
      </w:r>
    </w:p>
    <w:tbl>
      <w:tblPr>
        <w:tblStyle w:val="TableGrid"/>
        <w:tblW w:w="0" w:type="auto"/>
        <w:tblInd w:w="2160" w:type="dxa"/>
        <w:tblLook w:val="04A0" w:firstRow="1" w:lastRow="0" w:firstColumn="1" w:lastColumn="0" w:noHBand="0" w:noVBand="1"/>
      </w:tblPr>
      <w:tblGrid>
        <w:gridCol w:w="6856"/>
      </w:tblGrid>
      <w:tr w:rsidR="00B81AA7" w14:paraId="5095316F" w14:textId="77777777" w:rsidTr="00B81AA7">
        <w:tc>
          <w:tcPr>
            <w:tcW w:w="9016" w:type="dxa"/>
          </w:tcPr>
          <w:p w14:paraId="6DD4C237" w14:textId="77777777"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UBRR1</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10;</w:t>
            </w:r>
          </w:p>
          <w:p w14:paraId="162BA168" w14:textId="36D091B2"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UCSR1A</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0;</w:t>
            </w:r>
          </w:p>
          <w:p w14:paraId="22DBDC23" w14:textId="4D784A59"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UCSR1B</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TXEN1</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RXEN1</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RXCIE1</w:t>
            </w:r>
            <w:r w:rsidRPr="00B81AA7">
              <w:rPr>
                <w:rFonts w:ascii="Consolas" w:hAnsi="Consolas" w:cs="Consolas"/>
                <w:sz w:val="19"/>
                <w:szCs w:val="19"/>
              </w:rPr>
              <w:t>);</w:t>
            </w:r>
          </w:p>
          <w:p w14:paraId="2C479112" w14:textId="1985A854"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UCSR1C</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UCSZ11</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UCSZ10</w:t>
            </w:r>
            <w:r w:rsidRPr="00B81AA7">
              <w:rPr>
                <w:rFonts w:ascii="Consolas" w:hAnsi="Consolas" w:cs="Consolas"/>
                <w:sz w:val="19"/>
                <w:szCs w:val="19"/>
              </w:rPr>
              <w:t>);</w:t>
            </w:r>
          </w:p>
        </w:tc>
      </w:tr>
    </w:tbl>
    <w:p w14:paraId="3F218A3F" w14:textId="77777777" w:rsidR="00B81AA7" w:rsidRPr="00F3008E" w:rsidRDefault="00B81AA7" w:rsidP="00B81AA7">
      <w:pPr>
        <w:pStyle w:val="ListParagraph"/>
        <w:ind w:left="2160"/>
        <w:rPr>
          <w:lang w:val="en-US"/>
        </w:rPr>
      </w:pPr>
    </w:p>
    <w:p w14:paraId="6AE7977A" w14:textId="00EE86B3" w:rsidR="005C12B0" w:rsidRDefault="005C12B0" w:rsidP="005C12B0">
      <w:pPr>
        <w:pStyle w:val="Heading4"/>
        <w:rPr>
          <w:rFonts w:cstheme="majorHAnsi"/>
          <w:lang w:val="en-US"/>
        </w:rPr>
      </w:pPr>
      <w:r w:rsidRPr="00466BD7">
        <w:rPr>
          <w:rFonts w:cstheme="majorHAnsi"/>
          <w:lang w:val="en-US"/>
        </w:rPr>
        <w:t>2.4.1.2 PWM</w:t>
      </w:r>
    </w:p>
    <w:p w14:paraId="212953DD" w14:textId="375BF88B" w:rsidR="001A79A6" w:rsidRDefault="001A79A6" w:rsidP="00593608">
      <w:pPr>
        <w:ind w:firstLine="720"/>
        <w:rPr>
          <w:rFonts w:ascii="Arial" w:hAnsi="Arial" w:cs="Arial"/>
          <w:bCs/>
          <w:color w:val="222222"/>
          <w:shd w:val="clear" w:color="auto" w:fill="FFFFFF"/>
          <w:lang w:val="en-US"/>
        </w:rPr>
      </w:pPr>
      <w:r>
        <w:rPr>
          <w:lang w:val="en-US"/>
        </w:rPr>
        <w:t>PWM là từ viết tắt của cụm</w:t>
      </w:r>
      <w:r w:rsidRPr="001A79A6">
        <w:rPr>
          <w:lang w:val="en-US"/>
        </w:rPr>
        <w:t xml:space="preserve"> từ</w:t>
      </w:r>
      <w:r w:rsidRPr="001A79A6">
        <w:rPr>
          <w:rFonts w:ascii="Arial" w:hAnsi="Arial" w:cs="Arial"/>
          <w:bCs/>
          <w:color w:val="222222"/>
          <w:shd w:val="clear" w:color="auto" w:fill="FFFFFF"/>
        </w:rPr>
        <w:t xml:space="preserve"> Pulse Width Modulation</w:t>
      </w:r>
      <w:r w:rsidRPr="001A79A6">
        <w:rPr>
          <w:rFonts w:ascii="Arial" w:hAnsi="Arial" w:cs="Arial"/>
          <w:bCs/>
          <w:color w:val="222222"/>
          <w:shd w:val="clear" w:color="auto" w:fill="FFFFFF"/>
          <w:lang w:val="en-US"/>
        </w:rPr>
        <w:t>, tiếng</w:t>
      </w:r>
      <w:r>
        <w:rPr>
          <w:rFonts w:ascii="Arial" w:hAnsi="Arial" w:cs="Arial"/>
          <w:bCs/>
          <w:color w:val="222222"/>
          <w:shd w:val="clear" w:color="auto" w:fill="FFFFFF"/>
          <w:lang w:val="en-US"/>
        </w:rPr>
        <w:t xml:space="preserve"> việt là phương pháp điều chế độ rộng xung. Đây là phương pháp điều khiển các thiết bị khác bằng cách thay đổi độ rộng của xung cao. Một số định nghĩa cần biết khi sử dụng PWM:</w:t>
      </w:r>
    </w:p>
    <w:p w14:paraId="22826571" w14:textId="5CAC8200" w:rsidR="009468A4" w:rsidRPr="009468A4" w:rsidRDefault="009468A4" w:rsidP="009468A4">
      <w:pPr>
        <w:pStyle w:val="ListParagraph"/>
        <w:numPr>
          <w:ilvl w:val="0"/>
          <w:numId w:val="15"/>
        </w:numPr>
        <w:rPr>
          <w:lang w:val="en-US"/>
        </w:rPr>
      </w:pPr>
      <w:r>
        <w:rPr>
          <w:lang w:val="en-US"/>
        </w:rPr>
        <w:t>Period: Là chu kỳ của xung</w:t>
      </w:r>
    </w:p>
    <w:p w14:paraId="507997A6" w14:textId="16EF634C" w:rsidR="009468A4" w:rsidRDefault="009468A4" w:rsidP="001A79A6">
      <w:pPr>
        <w:pStyle w:val="ListParagraph"/>
        <w:numPr>
          <w:ilvl w:val="0"/>
          <w:numId w:val="15"/>
        </w:numPr>
        <w:rPr>
          <w:lang w:val="en-US"/>
        </w:rPr>
      </w:pPr>
      <w:r>
        <w:rPr>
          <w:lang w:val="en-US"/>
        </w:rPr>
        <w:t>Pulse Width: là độ rộng của xung cao</w:t>
      </w:r>
    </w:p>
    <w:p w14:paraId="7D21DB84" w14:textId="43E95BBF" w:rsidR="009468A4" w:rsidRDefault="009468A4" w:rsidP="001A79A6">
      <w:pPr>
        <w:pStyle w:val="ListParagraph"/>
        <w:numPr>
          <w:ilvl w:val="0"/>
          <w:numId w:val="15"/>
        </w:numPr>
        <w:rPr>
          <w:lang w:val="en-US"/>
        </w:rPr>
      </w:pPr>
      <w:r>
        <w:rPr>
          <w:lang w:val="en-US"/>
        </w:rPr>
        <w:t xml:space="preserve">Duty: là tỉ lệ phần </w:t>
      </w:r>
      <w:r w:rsidR="006F4894">
        <w:rPr>
          <w:lang w:val="en-US"/>
        </w:rPr>
        <w:t>tră</w:t>
      </w:r>
      <w:r>
        <w:rPr>
          <w:lang w:val="en-US"/>
        </w:rPr>
        <w:t>m của Pulse Width với Period.</w:t>
      </w:r>
    </w:p>
    <w:p w14:paraId="26F8FA45" w14:textId="73C62697" w:rsidR="006F4894" w:rsidRDefault="006F4894" w:rsidP="00593608">
      <w:pPr>
        <w:ind w:firstLine="720"/>
        <w:rPr>
          <w:lang w:val="en-US"/>
        </w:rPr>
      </w:pPr>
      <w:r>
        <w:rPr>
          <w:lang w:val="en-US"/>
        </w:rPr>
        <w:t>Thiết bị nhận được tín hiệu PWM sẽ dựa vào Duty khác nhau để thực hiện các lệnh khác nhau. Đối với trong ứng dụng điều khiển tốc độ thì Duty tỉ lệ thuận với tốc độ quay của thiết bị, ví dụ như Duty 70% sẽ cho ra tốc độ</w:t>
      </w:r>
      <w:r w:rsidR="00593608">
        <w:rPr>
          <w:lang w:val="en-US"/>
        </w:rPr>
        <w:t xml:space="preserve"> 70% so với tốc độ tối đa. Áp dụng PWM để điều khiển RC servo cần phải biết thông số kỹ thuật của servo để việc điều khiển được chính xác, thông số kỹ thuật của servo được trình bày ở phần sau, mục 2.4.3.</w:t>
      </w:r>
    </w:p>
    <w:p w14:paraId="1923216E" w14:textId="33FAB58F" w:rsidR="00593608" w:rsidRDefault="00593608" w:rsidP="006F4894">
      <w:pPr>
        <w:rPr>
          <w:lang w:val="en-US"/>
        </w:rPr>
      </w:pPr>
      <w:r>
        <w:rPr>
          <w:lang w:val="en-US"/>
        </w:rPr>
        <w:tab/>
        <w:t xml:space="preserve">Vi điều khiển Atmega644p có 6 kênh PWM dư để điều khiển 3 động cơ. </w:t>
      </w:r>
      <w:r w:rsidR="00F15F3F">
        <w:rPr>
          <w:lang w:val="en-US"/>
        </w:rPr>
        <w:t>Giá trị thiết lập cho các thanh ghi của AVR.</w:t>
      </w:r>
    </w:p>
    <w:tbl>
      <w:tblPr>
        <w:tblStyle w:val="TableGrid"/>
        <w:tblW w:w="0" w:type="auto"/>
        <w:tblLook w:val="04A0" w:firstRow="1" w:lastRow="0" w:firstColumn="1" w:lastColumn="0" w:noHBand="0" w:noVBand="1"/>
      </w:tblPr>
      <w:tblGrid>
        <w:gridCol w:w="9016"/>
      </w:tblGrid>
      <w:tr w:rsidR="00F15F3F" w14:paraId="02B6194F" w14:textId="77777777" w:rsidTr="00F15F3F">
        <w:tc>
          <w:tcPr>
            <w:tcW w:w="9016" w:type="dxa"/>
          </w:tcPr>
          <w:p w14:paraId="33452E72" w14:textId="069F9640" w:rsidR="00F15F3F" w:rsidRDefault="00F15F3F" w:rsidP="00F15F3F">
            <w:pPr>
              <w:autoSpaceDE w:val="0"/>
              <w:autoSpaceDN w:val="0"/>
              <w:adjustRightInd w:val="0"/>
              <w:rPr>
                <w:rFonts w:ascii="Consolas" w:hAnsi="Consolas" w:cs="Consolas"/>
                <w:sz w:val="19"/>
                <w:szCs w:val="19"/>
              </w:rPr>
            </w:pPr>
            <w:r>
              <w:rPr>
                <w:rFonts w:ascii="Consolas" w:hAnsi="Consolas" w:cs="Consolas"/>
                <w:color w:val="A000A0"/>
                <w:sz w:val="19"/>
                <w:szCs w:val="19"/>
              </w:rPr>
              <w:t>OCR1A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color w:val="A000A0"/>
                <w:sz w:val="19"/>
                <w:szCs w:val="19"/>
              </w:rPr>
              <w:t>TCNT1</w:t>
            </w:r>
            <w:r>
              <w:rPr>
                <w:rFonts w:ascii="Consolas" w:hAnsi="Consolas" w:cs="Consolas"/>
                <w:sz w:val="19"/>
                <w:szCs w:val="19"/>
              </w:rPr>
              <w:t>;</w:t>
            </w:r>
          </w:p>
          <w:p w14:paraId="0013972C" w14:textId="3353C6EE" w:rsidR="00F15F3F" w:rsidRDefault="00F15F3F" w:rsidP="00F15F3F">
            <w:pPr>
              <w:autoSpaceDE w:val="0"/>
              <w:autoSpaceDN w:val="0"/>
              <w:adjustRightInd w:val="0"/>
              <w:rPr>
                <w:rFonts w:ascii="Consolas" w:hAnsi="Consolas" w:cs="Consolas"/>
                <w:sz w:val="19"/>
                <w:szCs w:val="19"/>
              </w:rPr>
            </w:pPr>
            <w:r>
              <w:rPr>
                <w:rFonts w:ascii="Consolas" w:hAnsi="Consolas" w:cs="Consolas"/>
                <w:color w:val="A000A0"/>
                <w:sz w:val="19"/>
                <w:szCs w:val="19"/>
              </w:rPr>
              <w:t>OCR1B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color w:val="A000A0"/>
                <w:sz w:val="19"/>
                <w:szCs w:val="19"/>
              </w:rPr>
              <w:t>TCNT1</w:t>
            </w:r>
            <w:r>
              <w:rPr>
                <w:rFonts w:ascii="Consolas" w:hAnsi="Consolas" w:cs="Consolas"/>
                <w:sz w:val="19"/>
                <w:szCs w:val="19"/>
              </w:rPr>
              <w:t>;</w:t>
            </w:r>
          </w:p>
          <w:p w14:paraId="0A9B189A" w14:textId="30035C59" w:rsidR="00F15F3F" w:rsidRDefault="00F15F3F" w:rsidP="00F15F3F">
            <w:pPr>
              <w:autoSpaceDE w:val="0"/>
              <w:autoSpaceDN w:val="0"/>
              <w:adjustRightInd w:val="0"/>
              <w:rPr>
                <w:rFonts w:ascii="Consolas" w:hAnsi="Consolas" w:cs="Consolas"/>
                <w:sz w:val="19"/>
                <w:szCs w:val="19"/>
              </w:rPr>
            </w:pPr>
            <w:r>
              <w:rPr>
                <w:rFonts w:ascii="Consolas" w:hAnsi="Consolas" w:cs="Consolas"/>
                <w:color w:val="A000A0"/>
                <w:sz w:val="19"/>
                <w:szCs w:val="19"/>
              </w:rPr>
              <w:t>TIFR1</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_BV(</w:t>
            </w:r>
            <w:r>
              <w:rPr>
                <w:rFonts w:ascii="Consolas" w:hAnsi="Consolas" w:cs="Consolas"/>
                <w:color w:val="A000A0"/>
                <w:sz w:val="19"/>
                <w:szCs w:val="19"/>
              </w:rPr>
              <w:t>OCF1A</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_BV(</w:t>
            </w:r>
            <w:r>
              <w:rPr>
                <w:rFonts w:ascii="Consolas" w:hAnsi="Consolas" w:cs="Consolas"/>
                <w:color w:val="A000A0"/>
                <w:sz w:val="19"/>
                <w:szCs w:val="19"/>
              </w:rPr>
              <w:t>OCF1B</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clear OCA and OCB interrupt</w:t>
            </w:r>
          </w:p>
          <w:p w14:paraId="6DCD9410" w14:textId="0BFA8B8A" w:rsidR="00F15F3F" w:rsidRPr="00F15F3F" w:rsidRDefault="00F15F3F" w:rsidP="00F15F3F">
            <w:pPr>
              <w:autoSpaceDE w:val="0"/>
              <w:autoSpaceDN w:val="0"/>
              <w:adjustRightInd w:val="0"/>
              <w:rPr>
                <w:rFonts w:ascii="Consolas" w:hAnsi="Consolas" w:cs="Consolas"/>
                <w:color w:val="008000"/>
                <w:sz w:val="19"/>
                <w:szCs w:val="19"/>
              </w:rPr>
            </w:pPr>
            <w:r>
              <w:rPr>
                <w:rFonts w:ascii="Consolas" w:hAnsi="Consolas" w:cs="Consolas"/>
                <w:color w:val="A000A0"/>
                <w:sz w:val="19"/>
                <w:szCs w:val="19"/>
              </w:rPr>
              <w:t>TIMSK1</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_BV(</w:t>
            </w:r>
            <w:r>
              <w:rPr>
                <w:rFonts w:ascii="Consolas" w:hAnsi="Consolas" w:cs="Consolas"/>
                <w:color w:val="A000A0"/>
                <w:sz w:val="19"/>
                <w:szCs w:val="19"/>
              </w:rPr>
              <w:t>OCIE1A</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_BV(</w:t>
            </w:r>
            <w:r>
              <w:rPr>
                <w:rFonts w:ascii="Consolas" w:hAnsi="Consolas" w:cs="Consolas"/>
                <w:color w:val="A000A0"/>
                <w:sz w:val="19"/>
                <w:szCs w:val="19"/>
              </w:rPr>
              <w:t>OCIE1B</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enable OCA and OCB interrupt on timer1</w:t>
            </w:r>
          </w:p>
        </w:tc>
      </w:tr>
    </w:tbl>
    <w:p w14:paraId="7F712140" w14:textId="77777777" w:rsidR="00F15F3F" w:rsidRDefault="00F15F3F" w:rsidP="006F4894">
      <w:pPr>
        <w:rPr>
          <w:lang w:val="en-US"/>
        </w:rPr>
      </w:pPr>
    </w:p>
    <w:p w14:paraId="51AB0699" w14:textId="26ED18D8" w:rsidR="005C12B0" w:rsidRPr="00466BD7" w:rsidRDefault="005C12B0" w:rsidP="005C12B0">
      <w:pPr>
        <w:pStyle w:val="Heading4"/>
        <w:rPr>
          <w:rFonts w:cstheme="majorHAnsi"/>
          <w:lang w:val="en-US"/>
        </w:rPr>
      </w:pPr>
      <w:r w:rsidRPr="00466BD7">
        <w:rPr>
          <w:rFonts w:cstheme="majorHAnsi"/>
          <w:lang w:val="en-US"/>
        </w:rPr>
        <w:t>2.4.1.3 I2C</w:t>
      </w:r>
    </w:p>
    <w:p w14:paraId="273E9529" w14:textId="70DECCDD" w:rsidR="005C12B0" w:rsidRPr="00466BD7" w:rsidRDefault="005C12B0" w:rsidP="005C12B0">
      <w:pPr>
        <w:pStyle w:val="Heading4"/>
        <w:rPr>
          <w:rFonts w:cstheme="majorHAnsi"/>
          <w:lang w:val="en-US"/>
        </w:rPr>
      </w:pPr>
      <w:r w:rsidRPr="00466BD7">
        <w:rPr>
          <w:rFonts w:cstheme="majorHAnsi"/>
          <w:lang w:val="en-US"/>
        </w:rPr>
        <w:t>2.4.1.4 GPIO</w:t>
      </w:r>
    </w:p>
    <w:p w14:paraId="6021E821" w14:textId="3F28318A" w:rsidR="00F34230" w:rsidRPr="00466BD7" w:rsidRDefault="00F34230" w:rsidP="00F34230">
      <w:pPr>
        <w:pStyle w:val="Heading3"/>
        <w:rPr>
          <w:rFonts w:cstheme="majorHAnsi"/>
        </w:rPr>
      </w:pPr>
      <w:r w:rsidRPr="00466BD7">
        <w:rPr>
          <w:rFonts w:cstheme="majorHAnsi"/>
        </w:rPr>
        <w:t>2.4.2 Cảm biến MPU6050</w:t>
      </w:r>
    </w:p>
    <w:p w14:paraId="12DDC4F8" w14:textId="2B92C0AD" w:rsidR="00017D38" w:rsidRPr="00466BD7" w:rsidRDefault="00017D38" w:rsidP="00017D38">
      <w:pPr>
        <w:rPr>
          <w:rFonts w:asciiTheme="majorHAnsi" w:hAnsiTheme="majorHAnsi" w:cstheme="majorHAnsi"/>
          <w:lang w:val="en-US"/>
        </w:rPr>
      </w:pPr>
      <w:r w:rsidRPr="00466BD7">
        <w:rPr>
          <w:rFonts w:asciiTheme="majorHAnsi" w:hAnsiTheme="majorHAnsi" w:cstheme="majorHAnsi"/>
          <w:lang w:val="en-US"/>
        </w:rPr>
        <w:t>Thông số của cảm biến:</w:t>
      </w:r>
    </w:p>
    <w:p w14:paraId="60DA238D" w14:textId="098CDFF4" w:rsidR="00017D38" w:rsidRPr="00466BD7" w:rsidRDefault="00017D38" w:rsidP="00017D38">
      <w:pPr>
        <w:pStyle w:val="ListParagraph"/>
        <w:numPr>
          <w:ilvl w:val="0"/>
          <w:numId w:val="8"/>
        </w:numPr>
        <w:rPr>
          <w:rFonts w:asciiTheme="majorHAnsi" w:hAnsiTheme="majorHAnsi" w:cstheme="majorHAnsi"/>
          <w:lang w:val="en-US"/>
        </w:rPr>
      </w:pPr>
      <w:r w:rsidRPr="00466BD7">
        <w:rPr>
          <w:rFonts w:asciiTheme="majorHAnsi" w:hAnsiTheme="majorHAnsi" w:cstheme="majorHAnsi"/>
          <w:lang w:val="en-US"/>
        </w:rPr>
        <w:t>Bao gồm 3 trục gia tốc kế, 3 trục con quay hồi chuyển</w:t>
      </w:r>
    </w:p>
    <w:p w14:paraId="53128BE0" w14:textId="3D608233" w:rsidR="00017D38" w:rsidRPr="00466BD7" w:rsidRDefault="00017D38" w:rsidP="00017D38">
      <w:pPr>
        <w:pStyle w:val="ListParagraph"/>
        <w:numPr>
          <w:ilvl w:val="0"/>
          <w:numId w:val="8"/>
        </w:numPr>
        <w:rPr>
          <w:rFonts w:asciiTheme="majorHAnsi" w:hAnsiTheme="majorHAnsi" w:cstheme="majorHAnsi"/>
          <w:lang w:val="en-US"/>
        </w:rPr>
      </w:pPr>
      <w:r w:rsidRPr="00466BD7">
        <w:rPr>
          <w:rFonts w:asciiTheme="majorHAnsi" w:hAnsiTheme="majorHAnsi" w:cstheme="majorHAnsi"/>
          <w:lang w:val="en-US"/>
        </w:rPr>
        <w:t>Điện áp hoạt động: 2.375-3.46V</w:t>
      </w:r>
    </w:p>
    <w:p w14:paraId="1A795FE5" w14:textId="3A6D63CC" w:rsidR="00017D38" w:rsidRPr="004D6F14" w:rsidRDefault="00017D38" w:rsidP="00017D38">
      <w:pPr>
        <w:pStyle w:val="ListParagraph"/>
        <w:numPr>
          <w:ilvl w:val="0"/>
          <w:numId w:val="8"/>
        </w:numPr>
        <w:rPr>
          <w:rFonts w:asciiTheme="majorHAnsi" w:hAnsiTheme="majorHAnsi" w:cstheme="majorHAnsi"/>
          <w:lang w:val="en-US"/>
        </w:rPr>
      </w:pPr>
      <w:r w:rsidRPr="004D6F14">
        <w:rPr>
          <w:rFonts w:asciiTheme="majorHAnsi" w:hAnsiTheme="majorHAnsi" w:cstheme="majorHAnsi"/>
          <w:lang w:val="en-US"/>
        </w:rPr>
        <w:t xml:space="preserve">Gyro Full Scale Range: </w:t>
      </w:r>
      <w:r w:rsidR="00466BD7" w:rsidRPr="004D6F14">
        <w:rPr>
          <w:rFonts w:asciiTheme="majorHAnsi" w:hAnsiTheme="majorHAnsi" w:cstheme="majorHAnsi"/>
          <w:shd w:val="clear" w:color="auto" w:fill="FFFFFF"/>
        </w:rPr>
        <w:t>±250 ±500 ±1000 ±2000 °/sec</w:t>
      </w:r>
    </w:p>
    <w:p w14:paraId="632A8F9D" w14:textId="2B1CE827" w:rsidR="00466BD7" w:rsidRPr="004D6F14" w:rsidRDefault="00466BD7" w:rsidP="00017D38">
      <w:pPr>
        <w:pStyle w:val="ListParagraph"/>
        <w:numPr>
          <w:ilvl w:val="0"/>
          <w:numId w:val="8"/>
        </w:numPr>
        <w:rPr>
          <w:rFonts w:asciiTheme="majorHAnsi" w:hAnsiTheme="majorHAnsi" w:cstheme="majorHAnsi"/>
          <w:lang w:val="en-US"/>
        </w:rPr>
      </w:pPr>
      <w:r w:rsidRPr="004D6F14">
        <w:rPr>
          <w:rFonts w:asciiTheme="majorHAnsi" w:hAnsiTheme="majorHAnsi" w:cstheme="majorHAnsi"/>
          <w:shd w:val="clear" w:color="auto" w:fill="FFFFFF"/>
        </w:rPr>
        <w:t>Gyro Sensitivity:</w:t>
      </w:r>
      <w:r w:rsidRPr="004D6F14">
        <w:rPr>
          <w:rFonts w:asciiTheme="majorHAnsi" w:hAnsiTheme="majorHAnsi" w:cstheme="majorHAnsi"/>
          <w:shd w:val="clear" w:color="auto" w:fill="FFFFFF"/>
          <w:lang w:val="en-US"/>
        </w:rPr>
        <w:t xml:space="preserve"> </w:t>
      </w:r>
      <w:r w:rsidRPr="004D6F14">
        <w:rPr>
          <w:rFonts w:asciiTheme="majorHAnsi" w:hAnsiTheme="majorHAnsi" w:cstheme="majorHAnsi"/>
          <w:shd w:val="clear" w:color="auto" w:fill="FFFFFF"/>
        </w:rPr>
        <w:t>131 65.5 32.8 16.4 LSB/°/sec</w:t>
      </w:r>
    </w:p>
    <w:p w14:paraId="0A0616B2" w14:textId="1C690214" w:rsidR="00466BD7" w:rsidRPr="004D6F14" w:rsidRDefault="004D6F14" w:rsidP="00017D38">
      <w:pPr>
        <w:pStyle w:val="ListParagraph"/>
        <w:numPr>
          <w:ilvl w:val="0"/>
          <w:numId w:val="8"/>
        </w:numPr>
        <w:rPr>
          <w:rFonts w:asciiTheme="majorHAnsi" w:hAnsiTheme="majorHAnsi" w:cstheme="majorHAnsi"/>
          <w:lang w:val="en-US"/>
        </w:rPr>
      </w:pPr>
      <w:r w:rsidRPr="004D6F14">
        <w:rPr>
          <w:rFonts w:asciiTheme="majorHAnsi" w:hAnsiTheme="majorHAnsi" w:cstheme="majorHAnsi"/>
          <w:shd w:val="clear" w:color="auto" w:fill="FFFFFF"/>
        </w:rPr>
        <w:t>Accel Full Scale Range</w:t>
      </w:r>
      <w:r w:rsidRPr="004D6F14">
        <w:rPr>
          <w:rFonts w:asciiTheme="majorHAnsi" w:hAnsiTheme="majorHAnsi" w:cstheme="majorHAnsi"/>
          <w:shd w:val="clear" w:color="auto" w:fill="FFFFFF"/>
          <w:lang w:val="en-US"/>
        </w:rPr>
        <w:t xml:space="preserve">: </w:t>
      </w:r>
      <w:r w:rsidRPr="004D6F14">
        <w:rPr>
          <w:rFonts w:asciiTheme="majorHAnsi" w:hAnsiTheme="majorHAnsi" w:cstheme="majorHAnsi"/>
          <w:shd w:val="clear" w:color="auto" w:fill="FFFFFF"/>
        </w:rPr>
        <w:t>±2 ±4 ±8 ±16 g</w:t>
      </w:r>
    </w:p>
    <w:p w14:paraId="03817417" w14:textId="5F61F887" w:rsidR="004D6F14" w:rsidRPr="004D6F14" w:rsidRDefault="004D6F14" w:rsidP="00017D38">
      <w:pPr>
        <w:pStyle w:val="ListParagraph"/>
        <w:numPr>
          <w:ilvl w:val="0"/>
          <w:numId w:val="8"/>
        </w:numPr>
        <w:rPr>
          <w:rFonts w:asciiTheme="majorHAnsi" w:hAnsiTheme="majorHAnsi" w:cstheme="majorHAnsi"/>
          <w:lang w:val="en-US"/>
        </w:rPr>
      </w:pPr>
      <w:r w:rsidRPr="004D6F14">
        <w:rPr>
          <w:rFonts w:asciiTheme="majorHAnsi" w:hAnsiTheme="majorHAnsi" w:cstheme="majorHAnsi"/>
          <w:shd w:val="clear" w:color="auto" w:fill="FFFFFF"/>
        </w:rPr>
        <w:t>Accel Sensitivity:</w:t>
      </w:r>
      <w:r w:rsidRPr="004D6F14">
        <w:rPr>
          <w:rFonts w:asciiTheme="majorHAnsi" w:hAnsiTheme="majorHAnsi" w:cstheme="majorHAnsi"/>
          <w:shd w:val="clear" w:color="auto" w:fill="FFFFFF"/>
          <w:lang w:val="en-US"/>
        </w:rPr>
        <w:t xml:space="preserve"> </w:t>
      </w:r>
      <w:r w:rsidRPr="004D6F14">
        <w:rPr>
          <w:rFonts w:asciiTheme="majorHAnsi" w:hAnsiTheme="majorHAnsi" w:cstheme="majorHAnsi"/>
          <w:shd w:val="clear" w:color="auto" w:fill="FFFFFF"/>
        </w:rPr>
        <w:t>16834 8192 4096 2048</w:t>
      </w:r>
    </w:p>
    <w:p w14:paraId="2FCF6E80" w14:textId="07AD32E1" w:rsidR="004D6F14" w:rsidRPr="00FC424B" w:rsidRDefault="00FC424B" w:rsidP="00017D38">
      <w:pPr>
        <w:pStyle w:val="ListParagraph"/>
        <w:numPr>
          <w:ilvl w:val="0"/>
          <w:numId w:val="8"/>
        </w:numPr>
        <w:rPr>
          <w:rFonts w:asciiTheme="majorHAnsi" w:hAnsiTheme="majorHAnsi" w:cstheme="majorHAnsi"/>
          <w:lang w:val="en-US"/>
        </w:rPr>
      </w:pPr>
      <w:r>
        <w:rPr>
          <w:rFonts w:asciiTheme="majorHAnsi" w:hAnsiTheme="majorHAnsi" w:cstheme="majorHAnsi"/>
          <w:shd w:val="clear" w:color="auto" w:fill="FFFFFF"/>
          <w:lang w:val="en-US"/>
        </w:rPr>
        <w:t>Chuẩn giao tiếp: I2C</w:t>
      </w:r>
    </w:p>
    <w:p w14:paraId="1A858B40" w14:textId="110B72B6" w:rsidR="00FC424B" w:rsidRPr="004D6F14" w:rsidRDefault="00FC424B" w:rsidP="00017D38">
      <w:pPr>
        <w:pStyle w:val="ListParagraph"/>
        <w:numPr>
          <w:ilvl w:val="0"/>
          <w:numId w:val="8"/>
        </w:numPr>
        <w:rPr>
          <w:rFonts w:asciiTheme="majorHAnsi" w:hAnsiTheme="majorHAnsi" w:cstheme="majorHAnsi"/>
          <w:lang w:val="en-US"/>
        </w:rPr>
      </w:pPr>
      <w:r>
        <w:rPr>
          <w:rFonts w:asciiTheme="majorHAnsi" w:hAnsiTheme="majorHAnsi" w:cstheme="majorHAnsi"/>
          <w:shd w:val="clear" w:color="auto" w:fill="FFFFFF"/>
          <w:lang w:val="en-US"/>
        </w:rPr>
        <w:t>Kích thước: 4x4x0.9mm</w:t>
      </w:r>
    </w:p>
    <w:p w14:paraId="2FAC66ED" w14:textId="1AC4E977" w:rsidR="008C6325" w:rsidRPr="00466BD7" w:rsidRDefault="008C6325" w:rsidP="008C6325">
      <w:pPr>
        <w:pStyle w:val="Heading3"/>
        <w:rPr>
          <w:rFonts w:cstheme="majorHAnsi"/>
          <w:lang w:val="en-US"/>
        </w:rPr>
      </w:pPr>
      <w:r w:rsidRPr="00466BD7">
        <w:rPr>
          <w:rFonts w:cstheme="majorHAnsi"/>
          <w:lang w:val="en-US"/>
        </w:rPr>
        <w:t>2.4.3</w:t>
      </w:r>
      <w:r w:rsidR="005C12B0" w:rsidRPr="00466BD7">
        <w:rPr>
          <w:rFonts w:cstheme="majorHAnsi"/>
          <w:lang w:val="en-US"/>
        </w:rPr>
        <w:t xml:space="preserve"> Servo KST DS521MG</w:t>
      </w:r>
    </w:p>
    <w:p w14:paraId="5CB805D7" w14:textId="3C73635F" w:rsidR="005C12B0" w:rsidRPr="00466BD7" w:rsidRDefault="005C12B0" w:rsidP="005C12B0">
      <w:pPr>
        <w:rPr>
          <w:rFonts w:asciiTheme="majorHAnsi" w:hAnsiTheme="majorHAnsi" w:cstheme="majorHAnsi"/>
          <w:lang w:val="en-US"/>
        </w:rPr>
      </w:pPr>
      <w:r w:rsidRPr="00466BD7">
        <w:rPr>
          <w:rFonts w:asciiTheme="majorHAnsi" w:hAnsiTheme="majorHAnsi" w:cstheme="majorHAnsi"/>
          <w:lang w:val="en-US"/>
        </w:rPr>
        <w:t>Thông số hoạt động của servo:</w:t>
      </w:r>
    </w:p>
    <w:p w14:paraId="0F3D4456" w14:textId="5F43B947" w:rsidR="005C12B0" w:rsidRPr="00466BD7" w:rsidRDefault="005C12B0" w:rsidP="005C12B0">
      <w:pPr>
        <w:pStyle w:val="ListParagraph"/>
        <w:numPr>
          <w:ilvl w:val="0"/>
          <w:numId w:val="7"/>
        </w:numPr>
        <w:rPr>
          <w:rFonts w:asciiTheme="majorHAnsi" w:hAnsiTheme="majorHAnsi" w:cstheme="majorHAnsi"/>
          <w:lang w:val="en-US"/>
        </w:rPr>
      </w:pPr>
      <w:r w:rsidRPr="00466BD7">
        <w:rPr>
          <w:rFonts w:asciiTheme="majorHAnsi" w:hAnsiTheme="majorHAnsi" w:cstheme="majorHAnsi"/>
          <w:lang w:val="en-US"/>
        </w:rPr>
        <w:t>Điện áp hoạt động: 4.5 – 6V</w:t>
      </w:r>
    </w:p>
    <w:p w14:paraId="4AA60CBE" w14:textId="4A41A8ED" w:rsidR="005C12B0" w:rsidRPr="00466BD7" w:rsidRDefault="005C12B0" w:rsidP="005C12B0">
      <w:pPr>
        <w:pStyle w:val="ListParagraph"/>
        <w:numPr>
          <w:ilvl w:val="0"/>
          <w:numId w:val="7"/>
        </w:numPr>
        <w:rPr>
          <w:rFonts w:asciiTheme="majorHAnsi" w:hAnsiTheme="majorHAnsi" w:cstheme="majorHAnsi"/>
          <w:lang w:val="en-US"/>
        </w:rPr>
      </w:pPr>
      <w:r w:rsidRPr="00466BD7">
        <w:rPr>
          <w:rFonts w:asciiTheme="majorHAnsi" w:hAnsiTheme="majorHAnsi" w:cstheme="majorHAnsi"/>
          <w:lang w:val="en-US"/>
        </w:rPr>
        <w:t>Lực nâng: 3.18kg/cm ở điện áp 6V</w:t>
      </w:r>
    </w:p>
    <w:p w14:paraId="05B5FDFD" w14:textId="315A387A" w:rsidR="005C12B0" w:rsidRPr="00466BD7" w:rsidRDefault="005C12B0" w:rsidP="005C12B0">
      <w:pPr>
        <w:pStyle w:val="ListParagraph"/>
        <w:numPr>
          <w:ilvl w:val="0"/>
          <w:numId w:val="7"/>
        </w:numPr>
        <w:rPr>
          <w:rFonts w:asciiTheme="majorHAnsi" w:hAnsiTheme="majorHAnsi" w:cstheme="majorHAnsi"/>
          <w:lang w:val="en-US"/>
        </w:rPr>
      </w:pPr>
      <w:r w:rsidRPr="00466BD7">
        <w:rPr>
          <w:rFonts w:asciiTheme="majorHAnsi" w:hAnsiTheme="majorHAnsi" w:cstheme="majorHAnsi"/>
          <w:lang w:val="en-US"/>
        </w:rPr>
        <w:t>Tốc độ: 0.06s/60</w:t>
      </w:r>
      <w:r w:rsidRPr="00466BD7">
        <w:rPr>
          <w:rFonts w:asciiTheme="majorHAnsi" w:hAnsiTheme="majorHAnsi" w:cstheme="majorHAnsi"/>
          <w:vertAlign w:val="superscript"/>
          <w:lang w:val="en-US"/>
        </w:rPr>
        <w:t>0</w:t>
      </w:r>
      <w:r w:rsidRPr="00466BD7">
        <w:rPr>
          <w:rFonts w:asciiTheme="majorHAnsi" w:hAnsiTheme="majorHAnsi" w:cstheme="majorHAnsi"/>
          <w:lang w:val="en-US"/>
        </w:rPr>
        <w:t xml:space="preserve"> ở điện áp 6v</w:t>
      </w:r>
    </w:p>
    <w:p w14:paraId="4C714B15" w14:textId="718CE5E2" w:rsidR="005C12B0" w:rsidRPr="00466BD7" w:rsidRDefault="005C12B0" w:rsidP="005C12B0">
      <w:pPr>
        <w:pStyle w:val="ListParagraph"/>
        <w:numPr>
          <w:ilvl w:val="0"/>
          <w:numId w:val="7"/>
        </w:numPr>
        <w:rPr>
          <w:rFonts w:asciiTheme="majorHAnsi" w:hAnsiTheme="majorHAnsi" w:cstheme="majorHAnsi"/>
          <w:lang w:val="en-US"/>
        </w:rPr>
      </w:pPr>
      <w:r w:rsidRPr="00466BD7">
        <w:rPr>
          <w:rFonts w:asciiTheme="majorHAnsi" w:hAnsiTheme="majorHAnsi" w:cstheme="majorHAnsi"/>
          <w:lang w:val="en-US"/>
        </w:rPr>
        <w:t>Kích thước: 22.90 x 12.27 x 27.30 mm</w:t>
      </w:r>
    </w:p>
    <w:p w14:paraId="455C02A4" w14:textId="51D5622A" w:rsidR="005C12B0" w:rsidRPr="00466BD7" w:rsidRDefault="005C12B0" w:rsidP="005C12B0">
      <w:pPr>
        <w:pStyle w:val="ListParagraph"/>
        <w:numPr>
          <w:ilvl w:val="0"/>
          <w:numId w:val="7"/>
        </w:numPr>
        <w:rPr>
          <w:rFonts w:asciiTheme="majorHAnsi" w:hAnsiTheme="majorHAnsi" w:cstheme="majorHAnsi"/>
          <w:lang w:val="en-US"/>
        </w:rPr>
      </w:pPr>
      <w:r w:rsidRPr="00466BD7">
        <w:rPr>
          <w:rFonts w:asciiTheme="majorHAnsi" w:hAnsiTheme="majorHAnsi" w:cstheme="majorHAnsi"/>
          <w:lang w:val="en-US"/>
        </w:rPr>
        <w:lastRenderedPageBreak/>
        <w:t>Tần số hoạt động: 1520us/333Hz</w:t>
      </w:r>
    </w:p>
    <w:p w14:paraId="31198D44" w14:textId="46A60223" w:rsidR="00F34230" w:rsidRPr="00466BD7" w:rsidRDefault="008C6325" w:rsidP="00F34230">
      <w:pPr>
        <w:pStyle w:val="Heading3"/>
        <w:rPr>
          <w:rFonts w:cstheme="majorHAnsi"/>
        </w:rPr>
      </w:pPr>
      <w:r w:rsidRPr="00466BD7">
        <w:rPr>
          <w:rFonts w:cstheme="majorHAnsi"/>
        </w:rPr>
        <w:t>2.4.4</w:t>
      </w:r>
      <w:r w:rsidR="00F34230" w:rsidRPr="00466BD7">
        <w:rPr>
          <w:rFonts w:cstheme="majorHAnsi"/>
        </w:rPr>
        <w:t xml:space="preserve"> Mô hình</w:t>
      </w:r>
    </w:p>
    <w:p w14:paraId="04014B4F" w14:textId="1DC294F2" w:rsidR="00F34230" w:rsidRPr="00466BD7" w:rsidRDefault="00F34230" w:rsidP="0038515C">
      <w:pPr>
        <w:rPr>
          <w:rFonts w:asciiTheme="majorHAnsi" w:hAnsiTheme="majorHAnsi" w:cstheme="majorHAnsi"/>
        </w:rPr>
      </w:pPr>
      <w:r w:rsidRPr="004666AC">
        <w:rPr>
          <w:rFonts w:asciiTheme="majorHAnsi" w:hAnsiTheme="majorHAnsi" w:cstheme="majorHAnsi"/>
          <w:highlight w:val="red"/>
        </w:rPr>
        <w:t>//</w:t>
      </w:r>
      <w:r w:rsidR="004666AC" w:rsidRPr="004666AC">
        <w:rPr>
          <w:rFonts w:asciiTheme="majorHAnsi" w:hAnsiTheme="majorHAnsi" w:cstheme="majorHAnsi"/>
          <w:highlight w:val="red"/>
          <w:lang w:val="en-US"/>
        </w:rPr>
        <w:t xml:space="preserve"> Todo </w:t>
      </w:r>
      <w:r w:rsidRPr="004666AC">
        <w:rPr>
          <w:rFonts w:asciiTheme="majorHAnsi" w:hAnsiTheme="majorHAnsi" w:cstheme="majorHAnsi"/>
          <w:highlight w:val="red"/>
        </w:rPr>
        <w:t>pin, size, cân nặng</w:t>
      </w:r>
    </w:p>
    <w:p w14:paraId="20738623" w14:textId="77777777" w:rsidR="00EC15B9" w:rsidRPr="00466BD7" w:rsidRDefault="00561B08" w:rsidP="00EC15B9">
      <w:pPr>
        <w:pStyle w:val="Heading1"/>
        <w:rPr>
          <w:rFonts w:cstheme="majorHAnsi"/>
        </w:rPr>
      </w:pPr>
      <w:r w:rsidRPr="00466BD7">
        <w:rPr>
          <w:rFonts w:cstheme="majorHAnsi"/>
        </w:rPr>
        <w:t xml:space="preserve">Chương 3 </w:t>
      </w:r>
      <w:r w:rsidR="00EC15B9" w:rsidRPr="00466BD7">
        <w:rPr>
          <w:rFonts w:cstheme="majorHAnsi"/>
        </w:rPr>
        <w:t>Hiện Thực Hệ Thống</w:t>
      </w:r>
    </w:p>
    <w:p w14:paraId="0AEDBC5E" w14:textId="77777777" w:rsidR="00277F99" w:rsidRPr="00466BD7" w:rsidRDefault="00277F99" w:rsidP="00277F99">
      <w:pPr>
        <w:rPr>
          <w:rFonts w:asciiTheme="majorHAnsi" w:hAnsiTheme="majorHAnsi" w:cstheme="majorHAnsi"/>
          <w:color w:val="000000" w:themeColor="text1"/>
          <w:lang w:val="en-US"/>
        </w:rPr>
      </w:pPr>
    </w:p>
    <w:p w14:paraId="5D6018D8" w14:textId="77777777" w:rsidR="00277F99" w:rsidRPr="00466BD7" w:rsidRDefault="00277F99" w:rsidP="00277F99">
      <w:pPr>
        <w:ind w:firstLine="720"/>
        <w:rPr>
          <w:rFonts w:asciiTheme="majorHAnsi" w:hAnsiTheme="majorHAnsi" w:cstheme="majorHAnsi"/>
          <w:color w:val="000000" w:themeColor="text1"/>
        </w:rPr>
      </w:pPr>
      <w:r w:rsidRPr="00466BD7">
        <w:rPr>
          <w:rFonts w:asciiTheme="majorHAnsi" w:hAnsiTheme="majorHAnsi" w:cstheme="majorHAnsi"/>
          <w:color w:val="000000" w:themeColor="text1"/>
        </w:rPr>
        <w:t xml:space="preserve">Chương 3 sẽ trình bày chi tiết quá trình hiện thực hệ thống, bao gồm: Liệt kê những gì cần thiết để thực hiện nghiên cứu, phần này được trình bày ở phần 3.1 Tài nguyên sử dụng. </w:t>
      </w:r>
      <w:r w:rsidR="00F260B7" w:rsidRPr="00466BD7">
        <w:rPr>
          <w:rFonts w:asciiTheme="majorHAnsi" w:hAnsiTheme="majorHAnsi" w:cstheme="majorHAnsi"/>
          <w:color w:val="000000" w:themeColor="text1"/>
        </w:rPr>
        <w:t>Thời gian biểu để thực hiện nghiên cứu ở phần 3.2, thời gian biểu giúp nhóm có thể giám sát được quá trình thực hiện nghiên cứu, đồng thời biết được những vẫn đề sẽ nảy sinh trong tương lai.</w:t>
      </w:r>
    </w:p>
    <w:p w14:paraId="5CFED98C" w14:textId="7AC0454D" w:rsidR="0081209F" w:rsidRPr="00466BD7" w:rsidRDefault="00F260B7" w:rsidP="00094B26">
      <w:pPr>
        <w:ind w:firstLine="720"/>
        <w:rPr>
          <w:rFonts w:asciiTheme="majorHAnsi" w:hAnsiTheme="majorHAnsi" w:cstheme="majorHAnsi"/>
          <w:color w:val="000000" w:themeColor="text1"/>
        </w:rPr>
      </w:pPr>
      <w:r w:rsidRPr="00466BD7">
        <w:rPr>
          <w:rFonts w:asciiTheme="majorHAnsi" w:hAnsiTheme="majorHAnsi" w:cstheme="majorHAnsi"/>
          <w:color w:val="000000" w:themeColor="text1"/>
        </w:rPr>
        <w:t>Các hiện thực 3.3 được chia thành các phần nhỏ khác nhau, phần này chính yếu trình bày chi tiết giải thuật để điều khiển cân bằng cho gimbal</w:t>
      </w:r>
      <w:r w:rsidR="00536203" w:rsidRPr="00466BD7">
        <w:rPr>
          <w:rFonts w:asciiTheme="majorHAnsi" w:hAnsiTheme="majorHAnsi" w:cstheme="majorHAnsi"/>
          <w:color w:val="000000" w:themeColor="text1"/>
        </w:rPr>
        <w:t>.</w:t>
      </w:r>
    </w:p>
    <w:p w14:paraId="2A32FCBA" w14:textId="77777777" w:rsidR="00094C3C" w:rsidRPr="00466BD7" w:rsidRDefault="00094C3C" w:rsidP="00094C3C">
      <w:pPr>
        <w:pStyle w:val="Heading2"/>
        <w:rPr>
          <w:rFonts w:cstheme="majorHAnsi"/>
        </w:rPr>
      </w:pPr>
      <w:r w:rsidRPr="00466BD7">
        <w:rPr>
          <w:rFonts w:cstheme="majorHAnsi"/>
        </w:rPr>
        <w:t>3.1 Tài nguyên sử dụng</w:t>
      </w:r>
    </w:p>
    <w:p w14:paraId="4D0D2EDA" w14:textId="77777777" w:rsidR="00094C3C" w:rsidRPr="00466BD7" w:rsidRDefault="00094C3C" w:rsidP="00094C3C">
      <w:pPr>
        <w:rPr>
          <w:rFonts w:asciiTheme="majorHAnsi" w:hAnsiTheme="majorHAnsi" w:cstheme="majorHAnsi"/>
          <w:color w:val="FF0000"/>
        </w:rPr>
      </w:pPr>
      <w:r w:rsidRPr="00466BD7">
        <w:rPr>
          <w:rFonts w:asciiTheme="majorHAnsi" w:hAnsiTheme="majorHAnsi" w:cstheme="majorHAnsi"/>
          <w:color w:val="FF0000"/>
        </w:rPr>
        <w:t>//Todo resource for project</w:t>
      </w:r>
    </w:p>
    <w:p w14:paraId="0DCB46E1" w14:textId="77777777" w:rsidR="00EB15F2" w:rsidRPr="00466BD7" w:rsidRDefault="00EB15F2" w:rsidP="00094C3C">
      <w:pPr>
        <w:rPr>
          <w:rFonts w:asciiTheme="majorHAnsi" w:hAnsiTheme="majorHAnsi" w:cstheme="majorHAnsi"/>
        </w:rPr>
      </w:pPr>
      <w:r w:rsidRPr="00466BD7">
        <w:rPr>
          <w:rFonts w:asciiTheme="majorHAnsi" w:hAnsiTheme="majorHAnsi" w:cstheme="majorHAnsi"/>
        </w:rPr>
        <w:t xml:space="preserve">Để hoàn thành </w:t>
      </w:r>
      <w:r w:rsidR="006768F0" w:rsidRPr="00466BD7">
        <w:rPr>
          <w:rFonts w:asciiTheme="majorHAnsi" w:hAnsiTheme="majorHAnsi" w:cstheme="majorHAnsi"/>
        </w:rPr>
        <w:t>nghiên cứu</w:t>
      </w:r>
      <w:r w:rsidRPr="00466BD7">
        <w:rPr>
          <w:rFonts w:asciiTheme="majorHAnsi" w:hAnsiTheme="majorHAnsi" w:cstheme="majorHAnsi"/>
        </w:rPr>
        <w:t xml:space="preserve"> này, nhóm đồng thời sử dụng các nguồn tài nguyên có </w:t>
      </w:r>
      <w:r w:rsidRPr="00466BD7">
        <w:rPr>
          <w:rFonts w:asciiTheme="majorHAnsi" w:hAnsiTheme="majorHAnsi" w:cstheme="majorHAnsi"/>
          <w:color w:val="FF0000"/>
        </w:rPr>
        <w:t xml:space="preserve">sẵng </w:t>
      </w:r>
      <w:r w:rsidRPr="00466BD7">
        <w:rPr>
          <w:rFonts w:asciiTheme="majorHAnsi" w:hAnsiTheme="majorHAnsi" w:cstheme="majorHAnsi"/>
        </w:rPr>
        <w:t>và miễn phí, đồng thời sử dụng tối ưu kinh phí hỗ trợ từ trường. Các tài nguyên bao gồm:</w:t>
      </w:r>
    </w:p>
    <w:p w14:paraId="4A6AD0F9" w14:textId="77777777" w:rsidR="00EB15F2" w:rsidRPr="00466BD7" w:rsidRDefault="00EB15F2" w:rsidP="00EB15F2">
      <w:pPr>
        <w:pStyle w:val="ListParagraph"/>
        <w:numPr>
          <w:ilvl w:val="0"/>
          <w:numId w:val="1"/>
        </w:numPr>
        <w:rPr>
          <w:rFonts w:asciiTheme="majorHAnsi" w:hAnsiTheme="majorHAnsi" w:cstheme="majorHAnsi"/>
        </w:rPr>
      </w:pPr>
      <w:r w:rsidRPr="00466BD7">
        <w:rPr>
          <w:rFonts w:asciiTheme="majorHAnsi" w:hAnsiTheme="majorHAnsi" w:cstheme="majorHAnsi"/>
        </w:rPr>
        <w:t xml:space="preserve">Mạch vi điều khiển Atmega664p bao gồm cảm biến gia tốc con </w:t>
      </w:r>
      <w:r w:rsidR="008E50D0" w:rsidRPr="00466BD7">
        <w:rPr>
          <w:rFonts w:asciiTheme="majorHAnsi" w:hAnsiTheme="majorHAnsi" w:cstheme="majorHAnsi"/>
        </w:rPr>
        <w:t xml:space="preserve"> và </w:t>
      </w:r>
      <w:r w:rsidRPr="00466BD7">
        <w:rPr>
          <w:rFonts w:asciiTheme="majorHAnsi" w:hAnsiTheme="majorHAnsi" w:cstheme="majorHAnsi"/>
        </w:rPr>
        <w:t>quay hồi chuyển mpu6050</w:t>
      </w:r>
      <w:r w:rsidR="008E50D0" w:rsidRPr="00466BD7">
        <w:rPr>
          <w:rFonts w:asciiTheme="majorHAnsi" w:hAnsiTheme="majorHAnsi" w:cstheme="majorHAnsi"/>
        </w:rPr>
        <w:t>. Mạch được sử dụng lại từ đồ án tốt nghiệp (do bị hỏng module LCD, nhóm sử dụng UART để thay thế phần hiện thị thông tin)</w:t>
      </w:r>
      <w:r w:rsidR="00B86DE1" w:rsidRPr="00466BD7">
        <w:rPr>
          <w:rFonts w:asciiTheme="majorHAnsi" w:hAnsiTheme="majorHAnsi" w:cstheme="majorHAnsi"/>
        </w:rPr>
        <w:t>.</w:t>
      </w:r>
    </w:p>
    <w:p w14:paraId="7EDFB2E0" w14:textId="77777777" w:rsidR="008E50D0" w:rsidRPr="00466BD7" w:rsidRDefault="008E50D0" w:rsidP="005E11B5">
      <w:pPr>
        <w:pStyle w:val="ListParagraph"/>
        <w:numPr>
          <w:ilvl w:val="0"/>
          <w:numId w:val="1"/>
        </w:numPr>
        <w:rPr>
          <w:rFonts w:asciiTheme="majorHAnsi" w:hAnsiTheme="majorHAnsi" w:cstheme="majorHAnsi"/>
        </w:rPr>
      </w:pPr>
      <w:r w:rsidRPr="00466BD7">
        <w:rPr>
          <w:rFonts w:asciiTheme="majorHAnsi" w:hAnsiTheme="majorHAnsi" w:cstheme="majorHAnsi"/>
        </w:rPr>
        <w:t>Động cơ điều khiển, sử dụng 3 động cơ digital RC servo, với góc điều khiển nhỏ</w:t>
      </w:r>
      <w:r w:rsidR="006768F0" w:rsidRPr="00466BD7">
        <w:rPr>
          <w:rFonts w:asciiTheme="majorHAnsi" w:hAnsiTheme="majorHAnsi" w:cstheme="majorHAnsi"/>
        </w:rPr>
        <w:t>, mua mới.</w:t>
      </w:r>
    </w:p>
    <w:p w14:paraId="66DE3415" w14:textId="77777777" w:rsidR="005E11B5" w:rsidRPr="00466BD7" w:rsidRDefault="005E11B5" w:rsidP="005E11B5">
      <w:pPr>
        <w:pStyle w:val="ListParagraph"/>
        <w:numPr>
          <w:ilvl w:val="0"/>
          <w:numId w:val="1"/>
        </w:numPr>
        <w:rPr>
          <w:rFonts w:asciiTheme="majorHAnsi" w:hAnsiTheme="majorHAnsi" w:cstheme="majorHAnsi"/>
        </w:rPr>
      </w:pPr>
      <w:r w:rsidRPr="00466BD7">
        <w:rPr>
          <w:rFonts w:asciiTheme="majorHAnsi" w:hAnsiTheme="majorHAnsi" w:cstheme="majorHAnsi"/>
        </w:rPr>
        <w:t>Mica để làm mô hình (sẽ trình bày ở phần 3.1.1)</w:t>
      </w:r>
      <w:r w:rsidR="006768F0" w:rsidRPr="00466BD7">
        <w:rPr>
          <w:rFonts w:asciiTheme="majorHAnsi" w:hAnsiTheme="majorHAnsi" w:cstheme="majorHAnsi"/>
        </w:rPr>
        <w:t>, mua mới.</w:t>
      </w:r>
    </w:p>
    <w:p w14:paraId="7580FB71" w14:textId="77777777" w:rsidR="005E11B5" w:rsidRPr="00466BD7" w:rsidRDefault="005E11B5" w:rsidP="005E11B5">
      <w:pPr>
        <w:pStyle w:val="ListParagraph"/>
        <w:numPr>
          <w:ilvl w:val="0"/>
          <w:numId w:val="1"/>
        </w:numPr>
        <w:rPr>
          <w:rFonts w:asciiTheme="majorHAnsi" w:hAnsiTheme="majorHAnsi" w:cstheme="majorHAnsi"/>
        </w:rPr>
      </w:pPr>
      <w:r w:rsidRPr="00466BD7">
        <w:rPr>
          <w:rFonts w:asciiTheme="majorHAnsi" w:hAnsiTheme="majorHAnsi" w:cstheme="majorHAnsi"/>
        </w:rPr>
        <w:t xml:space="preserve">Trình biên dịch avg-gcc (tích hợp trong </w:t>
      </w:r>
      <w:r w:rsidR="00DE76E5" w:rsidRPr="00466BD7">
        <w:rPr>
          <w:rFonts w:asciiTheme="majorHAnsi" w:hAnsiTheme="majorHAnsi" w:cstheme="majorHAnsi"/>
        </w:rPr>
        <w:t>IDE</w:t>
      </w:r>
      <w:r w:rsidRPr="00466BD7">
        <w:rPr>
          <w:rFonts w:asciiTheme="majorHAnsi" w:hAnsiTheme="majorHAnsi" w:cstheme="majorHAnsi"/>
        </w:rPr>
        <w:t xml:space="preserve"> miễn phí Atmel studio).</w:t>
      </w:r>
    </w:p>
    <w:p w14:paraId="703B1AE1" w14:textId="77777777" w:rsidR="005E11B5" w:rsidRPr="00466BD7" w:rsidRDefault="005E11B5" w:rsidP="005E11B5">
      <w:pPr>
        <w:pStyle w:val="ListParagraph"/>
        <w:numPr>
          <w:ilvl w:val="0"/>
          <w:numId w:val="1"/>
        </w:numPr>
        <w:rPr>
          <w:rFonts w:asciiTheme="majorHAnsi" w:hAnsiTheme="majorHAnsi" w:cstheme="majorHAnsi"/>
        </w:rPr>
      </w:pPr>
      <w:r w:rsidRPr="00466BD7">
        <w:rPr>
          <w:rFonts w:asciiTheme="majorHAnsi" w:hAnsiTheme="majorHAnsi" w:cstheme="majorHAnsi"/>
        </w:rPr>
        <w:t>IDE microsoft visual studio (</w:t>
      </w:r>
      <w:r w:rsidR="00660E8E" w:rsidRPr="00466BD7">
        <w:rPr>
          <w:rFonts w:asciiTheme="majorHAnsi" w:hAnsiTheme="majorHAnsi" w:cstheme="majorHAnsi"/>
        </w:rPr>
        <w:t xml:space="preserve">miễn phí </w:t>
      </w:r>
      <w:r w:rsidR="00DE76E5" w:rsidRPr="00466BD7">
        <w:rPr>
          <w:rFonts w:asciiTheme="majorHAnsi" w:hAnsiTheme="majorHAnsi" w:cstheme="majorHAnsi"/>
        </w:rPr>
        <w:t>qua tài khoản DreamSpark</w:t>
      </w:r>
      <w:r w:rsidR="00660E8E" w:rsidRPr="00466BD7">
        <w:rPr>
          <w:rFonts w:asciiTheme="majorHAnsi" w:hAnsiTheme="majorHAnsi" w:cstheme="majorHAnsi"/>
        </w:rPr>
        <w:t>)</w:t>
      </w:r>
      <w:r w:rsidR="000E07BB" w:rsidRPr="00466BD7">
        <w:rPr>
          <w:rFonts w:asciiTheme="majorHAnsi" w:hAnsiTheme="majorHAnsi" w:cstheme="majorHAnsi"/>
        </w:rPr>
        <w:t>.</w:t>
      </w:r>
    </w:p>
    <w:p w14:paraId="26831B42" w14:textId="77777777" w:rsidR="000E07BB" w:rsidRPr="00466BD7" w:rsidRDefault="000E07BB" w:rsidP="005E11B5">
      <w:pPr>
        <w:pStyle w:val="ListParagraph"/>
        <w:numPr>
          <w:ilvl w:val="0"/>
          <w:numId w:val="1"/>
        </w:numPr>
        <w:rPr>
          <w:rFonts w:asciiTheme="majorHAnsi" w:hAnsiTheme="majorHAnsi" w:cstheme="majorHAnsi"/>
        </w:rPr>
      </w:pPr>
      <w:r w:rsidRPr="00466BD7">
        <w:rPr>
          <w:rFonts w:asciiTheme="majorHAnsi" w:hAnsiTheme="majorHAnsi" w:cstheme="majorHAnsi"/>
        </w:rPr>
        <w:t>Phần mền thiết kế Inventor (</w:t>
      </w:r>
      <w:r w:rsidRPr="00466BD7">
        <w:rPr>
          <w:rFonts w:asciiTheme="majorHAnsi" w:hAnsiTheme="majorHAnsi" w:cstheme="majorHAnsi"/>
          <w:color w:val="FF0000"/>
        </w:rPr>
        <w:t>crack?? hay sao m?</w:t>
      </w:r>
      <w:r w:rsidRPr="00466BD7">
        <w:rPr>
          <w:rFonts w:asciiTheme="majorHAnsi" w:hAnsiTheme="majorHAnsi" w:cstheme="majorHAnsi"/>
        </w:rPr>
        <w:t>)</w:t>
      </w:r>
    </w:p>
    <w:p w14:paraId="0EB96DA6" w14:textId="77777777" w:rsidR="00660E8E" w:rsidRPr="00466BD7" w:rsidRDefault="00660E8E" w:rsidP="005E11B5">
      <w:pPr>
        <w:pStyle w:val="ListParagraph"/>
        <w:numPr>
          <w:ilvl w:val="0"/>
          <w:numId w:val="1"/>
        </w:numPr>
        <w:rPr>
          <w:rFonts w:asciiTheme="majorHAnsi" w:hAnsiTheme="majorHAnsi" w:cstheme="majorHAnsi"/>
        </w:rPr>
      </w:pPr>
      <w:r w:rsidRPr="00466BD7">
        <w:rPr>
          <w:rFonts w:asciiTheme="majorHAnsi" w:hAnsiTheme="majorHAnsi" w:cstheme="majorHAnsi"/>
        </w:rPr>
        <w:t>Quản lý qua Mercurial cung cấp bởi bitbucket (miễn phí với với dự án nhỏ hơn 5 thành viên)</w:t>
      </w:r>
    </w:p>
    <w:p w14:paraId="7AB03565" w14:textId="77777777" w:rsidR="006768F0" w:rsidRPr="00466BD7" w:rsidRDefault="006768F0" w:rsidP="00F250CC">
      <w:pPr>
        <w:pStyle w:val="Heading2"/>
        <w:rPr>
          <w:rFonts w:cstheme="majorHAnsi"/>
        </w:rPr>
      </w:pPr>
      <w:r w:rsidRPr="00466BD7">
        <w:rPr>
          <w:rFonts w:cstheme="majorHAnsi"/>
        </w:rPr>
        <w:t>3.2 Lịch trình nghiên cứu</w:t>
      </w:r>
    </w:p>
    <w:p w14:paraId="54FD5774" w14:textId="77777777" w:rsidR="006768F0" w:rsidRPr="00466BD7" w:rsidRDefault="006768F0" w:rsidP="006768F0">
      <w:pPr>
        <w:rPr>
          <w:rFonts w:asciiTheme="majorHAnsi" w:hAnsiTheme="majorHAnsi" w:cstheme="majorHAnsi"/>
        </w:rPr>
      </w:pPr>
      <w:r w:rsidRPr="00466BD7">
        <w:rPr>
          <w:rFonts w:asciiTheme="majorHAnsi" w:hAnsiTheme="majorHAnsi" w:cstheme="majorHAnsi"/>
        </w:rPr>
        <w:t>Thời gian biểu để hoàn thành nghiên cứu như sau:</w:t>
      </w:r>
    </w:p>
    <w:p w14:paraId="1610EF69" w14:textId="77777777" w:rsidR="00A54ACF" w:rsidRPr="00466BD7" w:rsidRDefault="00A54ACF" w:rsidP="006768F0">
      <w:pPr>
        <w:rPr>
          <w:rFonts w:asciiTheme="majorHAnsi" w:hAnsiTheme="majorHAnsi" w:cstheme="majorHAnsi"/>
          <w:color w:val="FF0000"/>
        </w:rPr>
      </w:pPr>
      <w:r w:rsidRPr="00466BD7">
        <w:rPr>
          <w:rFonts w:asciiTheme="majorHAnsi" w:hAnsiTheme="majorHAnsi" w:cstheme="majorHAnsi"/>
          <w:color w:val="FF0000"/>
        </w:rPr>
        <w:t>//Todo add screenshot of timesheet when project finish</w:t>
      </w:r>
      <w:r w:rsidR="00B96798" w:rsidRPr="00466BD7">
        <w:rPr>
          <w:rFonts w:asciiTheme="majorHAnsi" w:hAnsiTheme="majorHAnsi" w:cstheme="majorHAnsi"/>
          <w:color w:val="FF0000"/>
        </w:rPr>
        <w:t>ed</w:t>
      </w:r>
      <w:r w:rsidRPr="00466BD7">
        <w:rPr>
          <w:rFonts w:asciiTheme="majorHAnsi" w:hAnsiTheme="majorHAnsi" w:cstheme="majorHAnsi"/>
          <w:color w:val="FF0000"/>
        </w:rPr>
        <w:t>.</w:t>
      </w:r>
    </w:p>
    <w:p w14:paraId="22BD42B3" w14:textId="77777777" w:rsidR="00561B08" w:rsidRPr="00466BD7" w:rsidRDefault="00F250CC" w:rsidP="00094C3C">
      <w:pPr>
        <w:pStyle w:val="Heading2"/>
        <w:rPr>
          <w:rFonts w:cstheme="majorHAnsi"/>
        </w:rPr>
      </w:pPr>
      <w:r w:rsidRPr="00466BD7">
        <w:rPr>
          <w:rFonts w:cstheme="majorHAnsi"/>
        </w:rPr>
        <w:lastRenderedPageBreak/>
        <w:t>3.3</w:t>
      </w:r>
      <w:r w:rsidR="00094C3C" w:rsidRPr="00466BD7">
        <w:rPr>
          <w:rFonts w:cstheme="majorHAnsi"/>
        </w:rPr>
        <w:t xml:space="preserve"> </w:t>
      </w:r>
      <w:r w:rsidR="008B7F04" w:rsidRPr="00466BD7">
        <w:rPr>
          <w:rFonts w:cstheme="majorHAnsi"/>
        </w:rPr>
        <w:t>Hiện Thực</w:t>
      </w:r>
    </w:p>
    <w:p w14:paraId="1D583235" w14:textId="3DACCA32" w:rsidR="00094B26" w:rsidRPr="00466BD7" w:rsidRDefault="00F203F0" w:rsidP="00094B26">
      <w:pPr>
        <w:ind w:firstLine="720"/>
        <w:rPr>
          <w:rFonts w:asciiTheme="majorHAnsi" w:hAnsiTheme="majorHAnsi" w:cstheme="majorHAnsi"/>
          <w:color w:val="000000" w:themeColor="text1"/>
        </w:rPr>
      </w:pPr>
      <w:r w:rsidRPr="00466BD7">
        <w:rPr>
          <w:rFonts w:asciiTheme="majorHAnsi" w:hAnsiTheme="majorHAnsi" w:cstheme="majorHAnsi"/>
          <w:noProof/>
        </w:rPr>
        <mc:AlternateContent>
          <mc:Choice Requires="wpg">
            <w:drawing>
              <wp:anchor distT="0" distB="0" distL="114300" distR="114300" simplePos="0" relativeHeight="251656192" behindDoc="0" locked="0" layoutInCell="1" allowOverlap="1" wp14:anchorId="135F5EE4" wp14:editId="098B2C2F">
                <wp:simplePos x="0" y="0"/>
                <wp:positionH relativeFrom="column">
                  <wp:posOffset>0</wp:posOffset>
                </wp:positionH>
                <wp:positionV relativeFrom="paragraph">
                  <wp:posOffset>280670</wp:posOffset>
                </wp:positionV>
                <wp:extent cx="5390515" cy="3084195"/>
                <wp:effectExtent l="0" t="0" r="19685" b="20955"/>
                <wp:wrapTopAndBottom/>
                <wp:docPr id="28" name="Group 28"/>
                <wp:cNvGraphicFramePr/>
                <a:graphic xmlns:a="http://schemas.openxmlformats.org/drawingml/2006/main">
                  <a:graphicData uri="http://schemas.microsoft.com/office/word/2010/wordprocessingGroup">
                    <wpg:wgp>
                      <wpg:cNvGrpSpPr/>
                      <wpg:grpSpPr>
                        <a:xfrm>
                          <a:off x="0" y="0"/>
                          <a:ext cx="5390515" cy="3084195"/>
                          <a:chOff x="0" y="0"/>
                          <a:chExt cx="5390984" cy="3084608"/>
                        </a:xfrm>
                      </wpg:grpSpPr>
                      <wpg:grpSp>
                        <wpg:cNvPr id="27" name="Group 27"/>
                        <wpg:cNvGrpSpPr/>
                        <wpg:grpSpPr>
                          <a:xfrm>
                            <a:off x="0" y="0"/>
                            <a:ext cx="5390984" cy="3084608"/>
                            <a:chOff x="0" y="0"/>
                            <a:chExt cx="5390984" cy="3084608"/>
                          </a:xfrm>
                        </wpg:grpSpPr>
                        <wps:wsp>
                          <wps:cNvPr id="6" name="Rectangle 6"/>
                          <wps:cNvSpPr/>
                          <wps:spPr>
                            <a:xfrm>
                              <a:off x="1796995" y="198782"/>
                              <a:ext cx="1542415" cy="197192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F9E9F"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Mạch điều khiển và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904091" y="238539"/>
                              <a:ext cx="1303655" cy="6917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51925"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Máy tính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2520563"/>
                              <a:ext cx="5390984" cy="564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2830B"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Nguồn điện cho hệ thống (pin DC 12v và điện AC 220v)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924216" y="1526650"/>
                              <a:ext cx="1319916" cy="4768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A3EB2"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DC 12v – DC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951798" y="1367624"/>
                              <a:ext cx="1191895" cy="4768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F41CB1"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AC 220v – DC 18v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own Arrow 19"/>
                          <wps:cNvSpPr/>
                          <wps:spPr>
                            <a:xfrm rot="10800000">
                              <a:off x="2488758" y="2202511"/>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Down Arrow 20"/>
                          <wps:cNvSpPr/>
                          <wps:spPr>
                            <a:xfrm rot="10800000">
                              <a:off x="4420925" y="1932167"/>
                              <a:ext cx="182880" cy="54864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own Arrow 21"/>
                          <wps:cNvSpPr/>
                          <wps:spPr>
                            <a:xfrm rot="10800000">
                              <a:off x="4428877" y="1025718"/>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Right Arrow 22"/>
                          <wps:cNvSpPr/>
                          <wps:spPr>
                            <a:xfrm>
                              <a:off x="3371353" y="492980"/>
                              <a:ext cx="492732" cy="159027"/>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Callout 24"/>
                          <wps:cNvSpPr/>
                          <wps:spPr>
                            <a:xfrm>
                              <a:off x="2107096" y="0"/>
                              <a:ext cx="1133475" cy="389448"/>
                            </a:xfrm>
                            <a:prstGeom prst="wedgeEllipseCallout">
                              <a:avLst>
                                <a:gd name="adj1" fmla="val 85584"/>
                                <a:gd name="adj2" fmla="val 79748"/>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6699" w14:textId="77777777" w:rsidR="001A79A6" w:rsidRPr="00F203F0" w:rsidRDefault="001A79A6"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Callout 30"/>
                          <wps:cNvSpPr/>
                          <wps:spPr>
                            <a:xfrm>
                              <a:off x="3522735" y="2091191"/>
                              <a:ext cx="707728" cy="334282"/>
                            </a:xfrm>
                            <a:prstGeom prst="wedgeEllipseCallout">
                              <a:avLst>
                                <a:gd name="adj1" fmla="val -127194"/>
                                <a:gd name="adj2" fmla="val -321935"/>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51CC05" w14:textId="4B4A41C7" w:rsidR="001A79A6" w:rsidRPr="00F203F0" w:rsidRDefault="001A79A6" w:rsidP="00F203F0">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 I2C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0" y="238539"/>
                            <a:ext cx="1526651" cy="2265542"/>
                            <a:chOff x="0" y="0"/>
                            <a:chExt cx="1526651" cy="2265542"/>
                          </a:xfrm>
                        </wpg:grpSpPr>
                        <wps:wsp>
                          <wps:cNvPr id="9" name="Rectangle 9"/>
                          <wps:cNvSpPr/>
                          <wps:spPr>
                            <a:xfrm>
                              <a:off x="0" y="0"/>
                              <a:ext cx="1152939" cy="532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5F38B"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675861"/>
                              <a:ext cx="1152939" cy="532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CEDEB"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319916"/>
                              <a:ext cx="1152939" cy="532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022B8"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5400000">
                              <a:off x="1292088" y="115293"/>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Down Arrow 17"/>
                          <wps:cNvSpPr/>
                          <wps:spPr>
                            <a:xfrm rot="5400000">
                              <a:off x="1292088" y="783203"/>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own Arrow 18"/>
                          <wps:cNvSpPr/>
                          <wps:spPr>
                            <a:xfrm rot="5400000">
                              <a:off x="1292088" y="1443161"/>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Callout 25"/>
                          <wps:cNvSpPr/>
                          <wps:spPr>
                            <a:xfrm>
                              <a:off x="15903" y="1932167"/>
                              <a:ext cx="1133475" cy="333375"/>
                            </a:xfrm>
                            <a:prstGeom prst="wedgeEllipseCallout">
                              <a:avLst>
                                <a:gd name="adj1" fmla="val 68047"/>
                                <a:gd name="adj2" fmla="val -136467"/>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70B839" w14:textId="77777777" w:rsidR="001A79A6" w:rsidRPr="00F203F0" w:rsidRDefault="001A79A6"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35F5EE4" id="Group 28" o:spid="_x0000_s1026" style="position:absolute;left:0;text-align:left;margin-left:0;margin-top:22.1pt;width:424.45pt;height:242.85pt;z-index:251656192" coordsize="53909,3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">
                <v:group id="Group 27" o:spid="_x0000_s1027" style="position:absolute;width:53909;height:30846" coordsize="53909,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6" o:spid="_x0000_s1028" style="position:absolute;left:17969;top:1987;width:15425;height:19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textbox>
                      <w:txbxContent>
                        <w:p w14:paraId="3D2F9E9F"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Mạch điều khiển và cảm biến</w:t>
                          </w:r>
                        </w:p>
                      </w:txbxContent>
                    </v:textbox>
                  </v:rect>
                  <v:rect id="Rectangle 12" o:spid="_x0000_s1029" style="position:absolute;left:39040;top:2385;width:13037;height:6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tecMA&#10;AADbAAAADwAAAGRycy9kb3ducmV2LnhtbERPS2vCQBC+C/6HZYRepG70UErqKmKp5FAKPnrobcxO&#10;s6nZ2ZAdNf33XaHgbT6+58yXvW/UhbpYBzYwnWSgiMtga64MHPZvj8+goiBbbAKTgV+KsFwMB3PM&#10;bbjyli47qVQK4ZijASfS5lrH0pHHOAktceK+Q+dREuwqbTu8pnDf6FmWPWmPNacGhy2tHZWn3dkb&#10;+Cp6qX6mG3k/4fhzXLhj+fF6NOZh1K9eQAn1chf/uwub5s/g9ks6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EtecMAAADbAAAADwAAAAAAAAAAAAAAAACYAgAAZHJzL2Rv&#10;d25yZXYueG1sUEsFBgAAAAAEAAQA9QAAAIgDAAAAAA==&#10;" filled="f" strokecolor="black [3213]" strokeweight="1pt">
                    <v:textbox>
                      <w:txbxContent>
                        <w:p w14:paraId="66E51925"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Máy tính cá nhân</w:t>
                          </w:r>
                        </w:p>
                      </w:txbxContent>
                    </v:textbox>
                  </v:rect>
                  <v:rect id="Rectangle 13" o:spid="_x0000_s1030" style="position:absolute;top:25205;width:53909;height:5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I4sMA&#10;AADbAAAADwAAAGRycy9kb3ducmV2LnhtbERPTWvCQBC9F/wPywi9iG5so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2I4sMAAADbAAAADwAAAAAAAAAAAAAAAACYAgAAZHJzL2Rv&#10;d25yZXYueG1sUEsFBgAAAAAEAAQA9QAAAIgDAAAAAA==&#10;" filled="f" strokecolor="black [3213]" strokeweight="1pt">
                    <v:textbox>
                      <w:txbxContent>
                        <w:p w14:paraId="7E02830B"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Nguồn điện cho hệ thống (pin DC 12v và điện AC 220v)</w:t>
                          </w:r>
                        </w:p>
                      </w:txbxContent>
                    </v:textbox>
                  </v:rect>
                  <v:rect id="Rectangle 14" o:spid="_x0000_s1031" style="position:absolute;left:19242;top:15266;width:13199;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lsMA&#10;AADbAAAADwAAAGRycy9kb3ducmV2LnhtbERPTWvCQBC9F/wPywi9iG4sp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QlsMAAADbAAAADwAAAAAAAAAAAAAAAACYAgAAZHJzL2Rv&#10;d25yZXYueG1sUEsFBgAAAAAEAAQA9QAAAIgDAAAAAA==&#10;" filled="f" strokecolor="black [3213]" strokeweight="1pt">
                    <v:textbox>
                      <w:txbxContent>
                        <w:p w14:paraId="416A3EB2"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DC 12v – DC 5v</w:t>
                          </w:r>
                        </w:p>
                      </w:txbxContent>
                    </v:textbox>
                  </v:rect>
                  <v:rect id="Rectangle 15" o:spid="_x0000_s1032" style="position:absolute;left:39517;top:13676;width:11919;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v:textbox>
                      <w:txbxContent>
                        <w:p w14:paraId="23F41CB1"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AC 220v – DC 18v</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33" type="#_x0000_t67" style="position:absolute;left:24887;top:22025;width:1829;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kRMIA&#10;AADbAAAADwAAAGRycy9kb3ducmV2LnhtbERPS2sCMRC+F/wPYQq9FM3agtqtUURw8VAE39dhM/ug&#10;yWTZpLrtr28Ewdt8fM+ZzjtrxIVaXztWMBwkIIhzp2suFRz2q/4EhA/IGo1jUvBLHuaz3tMUU+2u&#10;vKXLLpQihrBPUUEVQpNK6fOKLPqBa4gjV7jWYoiwLaVu8RrDrZFvSTKSFmuODRU2tKwo/979WAUL&#10;Y45m/5W95+sTF3/ZeHM+y1elXp67xSeIQF14iO/utY7zP+D2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iiREwgAAANsAAAAPAAAAAAAAAAAAAAAAAJgCAABkcnMvZG93&#10;bnJldi54bWxQSwUGAAAAAAQABAD1AAAAhwMAAAAA&#10;" adj="14700" filled="f" strokecolor="black [3213]" strokeweight="1pt"/>
                  <v:shape id="Down Arrow 20" o:spid="_x0000_s1034" type="#_x0000_t67" style="position:absolute;left:44209;top:19321;width:1829;height:548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Zr78A&#10;AADbAAAADwAAAGRycy9kb3ducmV2LnhtbERPTYvCMBC9C/sfwix4s+n2IFKNIu4ueOhFDXodmrEt&#10;NpOSZLX7781B8Ph436vNaHtxJx86xwq+shwEce1Mx40CffqdLUCEiGywd0wK/inAZv0xWWFp3IMP&#10;dD/GRqQQDiUqaGMcSilD3ZLFkLmBOHFX5y3GBH0jjcdHCre9LPJ8Li12nBpaHGjXUn07/lkFfj93&#10;xbX6PmBlfKUvjdZn/aPU9HPcLkFEGuNb/HLvjYIirU9f0g+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jlmvvwAAANsAAAAPAAAAAAAAAAAAAAAAAJgCAABkcnMvZG93bnJl&#10;di54bWxQSwUGAAAAAAQABAD1AAAAhAMAAAAA&#10;" adj="18000" filled="f" strokecolor="black [3213]" strokeweight="1pt"/>
                  <v:shape id="Down Arrow 21" o:spid="_x0000_s1035" type="#_x0000_t67" style="position:absolute;left:44288;top:10257;width:1829;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Di/8UA&#10;AADbAAAADwAAAGRycy9kb3ducmV2LnhtbESPQWvCQBSE7wX/w/KEXopuTKGW1DUEQfEgharV6yP7&#10;TEJ334bsNsb++m6h4HGYmW+YRT5YI3rqfONYwWyagCAunW64UnA8rCevIHxA1mgck4IbeciXo4cF&#10;Ztpd+YP6fahEhLDPUEEdQptJ6cuaLPqpa4mjd3GdxRBlV0nd4TXCrZFpkrxIiw3HhRpbWtVUfu2/&#10;rYLCmE9z2G2ey+2JLz+b+fv5LJ+UehwPxRuIQEO4h//bW60gnc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OL/xQAAANsAAAAPAAAAAAAAAAAAAAAAAJgCAABkcnMv&#10;ZG93bnJldi54bWxQSwUGAAAAAAQABAD1AAAAigMAAAAA&#10;" adj="14700" filled="f"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6" type="#_x0000_t69" style="position:absolute;left:33713;top:4929;width:4927;height:1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86VcIA&#10;AADbAAAADwAAAGRycy9kb3ducmV2LnhtbESPQWsCMRSE74L/ITzBm2ZdrMjWKFIpeHRtKXp7bF53&#10;t928LEnU+O8bQehxmJlvmNUmmk5cyfnWsoLZNANBXFndcq3g8+N9sgThA7LGzjIpuJOHzXo4WGGh&#10;7Y1Luh5DLRKEfYEKmhD6QkpfNWTQT21PnLxv6wyGJF0ttcNbgptO5lm2kAZbTgsN9vTWUPV7vBgF&#10;ZaxOP1ju6OWwi27xNT+jO/dKjUdx+woiUAz/4Wd7rxXkOTy+p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zpVwgAAANsAAAAPAAAAAAAAAAAAAAAAAJgCAABkcnMvZG93&#10;bnJldi54bWxQSwUGAAAAAAQABAD1AAAAhwMAAAAA&#10;" adj="3486" fillcolor="red" strokecolor="red" strokeweight="1p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4" o:spid="_x0000_s1037" type="#_x0000_t63" style="position:absolute;left:21070;width:11335;height:3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0G8QA&#10;AADbAAAADwAAAGRycy9kb3ducmV2LnhtbESPQWvCQBSE74L/YXmCN93Uii2pm2AL1YKHtqlIj4/s&#10;axLMvg3ZNYn/visIHoeZ+YZZp4OpRUetqywreJhHIIhzqysuFBx+3mfPIJxH1lhbJgUXcpAm49Ea&#10;Y217/qYu84UIEHYxKii9b2IpXV6SQTe3DXHw/mxr0AfZFlK32Ae4qeUiilbSYMVhocSG3krKT9nZ&#10;KNjvXrvHL+y3R84z66vfJ1187pWaTobNCwhPg7+Hb+0PrWCxhOuX8AN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TdBvEAAAA2wAAAA8AAAAAAAAAAAAAAAAAmAIAAGRycy9k&#10;b3ducmV2LnhtbFBLBQYAAAAABAAEAPUAAACJAwAAAAA=&#10;" adj="29286,28026" fillcolor="#d8d8d8 [2732]" stroked="f" strokeweight="1pt">
                    <v:textbox>
                      <w:txbxContent>
                        <w:p w14:paraId="66FD6699" w14:textId="77777777" w:rsidR="001A79A6" w:rsidRPr="00F203F0" w:rsidRDefault="001A79A6"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UART</w:t>
                          </w:r>
                        </w:p>
                      </w:txbxContent>
                    </v:textbox>
                  </v:shape>
                  <v:shape id="Oval Callout 30" o:spid="_x0000_s1038" type="#_x0000_t63" style="position:absolute;left:35227;top:20911;width:7077;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Q4MEA&#10;AADbAAAADwAAAGRycy9kb3ducmV2LnhtbERPy4rCMBTdD8w/hDvgZtB0LL6qUaQoKq58Ldxdmmtb&#10;prkpTdT692YxMMvDec8WranEgxpXWlbw04tAEGdWl5wrOJ/W3TEI55E1VpZJwYscLOafHzNMtH3y&#10;gR5Hn4sQwi5BBYX3dSKlywoy6Hq2Jg7czTYGfYBNLnWDzxBuKtmPoqE0WHJoKLCmtKDs93g3CvRu&#10;4gfp5jr6vqTxxey3q3gkI6U6X+1yCsJT6//Ff+6tVhCH9eFL+AF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ZUODBAAAA2wAAAA8AAAAAAAAAAAAAAAAAmAIAAGRycy9kb3du&#10;cmV2LnhtbFBLBQYAAAAABAAEAPUAAACGAwAAAAA=&#10;" adj="-16674,-58738" fillcolor="#d8d8d8 [2732]" stroked="f" strokeweight="1pt">
                    <v:textbox>
                      <w:txbxContent>
                        <w:p w14:paraId="7351CC05" w14:textId="4B4A41C7" w:rsidR="001A79A6" w:rsidRPr="00F203F0" w:rsidRDefault="001A79A6" w:rsidP="00F203F0">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 I2C</w:t>
                          </w:r>
                        </w:p>
                      </w:txbxContent>
                    </v:textbox>
                  </v:shape>
                </v:group>
                <v:group id="Group 26" o:spid="_x0000_s1039" style="position:absolute;top:2385;width:15266;height:22655" coordsize="15266,2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9" o:spid="_x0000_s1040" style="position:absolute;width:1152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lnMUA&#10;AADaAAAADwAAAGRycy9kb3ducmV2LnhtbESPQWvCQBSE74L/YXmCF6kbexCbuopYWnKQQrU99PbM&#10;vmZTs29D9qnpv+8WCh6HmfmGWa5736gLdbEObGA2zUARl8HWXBl4PzzfLUBFQbbYBCYDPxRhvRoO&#10;lpjbcOU3uuylUgnCMUcDTqTNtY6lI49xGlri5H2FzqMk2VXadnhNcN/o+yyba481pwWHLW0dlaf9&#10;2Rv4LHqpvmcvsjvh5GNSuGP5+nQ0ZjzqN4+ghHq5hf/bhTXwAH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mWcxQAAANoAAAAPAAAAAAAAAAAAAAAAAJgCAABkcnMv&#10;ZG93bnJldi54bWxQSwUGAAAAAAQABAD1AAAAigMAAAAA&#10;" filled="f" strokecolor="black [3213]" strokeweight="1pt">
                    <v:textbox>
                      <w:txbxContent>
                        <w:p w14:paraId="2255F38B"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1</w:t>
                          </w:r>
                        </w:p>
                      </w:txbxContent>
                    </v:textbox>
                  </v:rect>
                  <v:rect id="Rectangle 10" o:spid="_x0000_s1041" style="position:absolute;top:6758;width:1152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8WlcUA&#10;AADbAAAADwAAAGRycy9kb3ducmV2LnhtbESPQUvDQBCF70L/wzIFL6Xd1INI2m0RSyUHEax68DbN&#10;jtnY7GzIjm38985B8DbDe/PeN+vtGDtzpiG3iR0sFwUY4jr5lhsHb6/7+R2YLMgeu8Tk4IcybDeT&#10;qzWWPl34hc4HaYyGcC7RQRDpS2tzHShiXqSeWLXPNEQUXYfG+gEvGh47e1MUtzZiy9oQsKeHQPXp&#10;8B0dfFSjNF/LR3k64ex9VoVj/bw7Onc9He9XYIRG+Tf/XVde8ZVe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xaVxQAAANsAAAAPAAAAAAAAAAAAAAAAAJgCAABkcnMv&#10;ZG93bnJldi54bWxQSwUGAAAAAAQABAD1AAAAigMAAAAA&#10;" filled="f" strokecolor="black [3213]" strokeweight="1pt">
                    <v:textbox>
                      <w:txbxContent>
                        <w:p w14:paraId="566CEDEB"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2</w:t>
                          </w:r>
                        </w:p>
                      </w:txbxContent>
                    </v:textbox>
                  </v:rect>
                  <v:rect id="Rectangle 11" o:spid="_x0000_s1042" style="position:absolute;top:13199;width:1152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zDsMA&#10;AADbAAAADwAAAGRycy9kb3ducmV2LnhtbERPTWvCQBC9F/wPyxR6Ed2kBynRVaTSkkMpVNuDtzE7&#10;ZqPZ2ZCdavrv3UKht3m8z1msBt+qC/WxCWwgn2agiKtgG64NfO5eJk+goiBbbAOTgR+KsFqO7hZY&#10;2HDlD7pspVYphGOBBpxIV2gdK0ce4zR0xIk7ht6jJNjX2vZ4TeG+1Y9ZNtMeG04NDjt6dlSdt9/e&#10;wL4cpD7lr/J2xvHXuHSH6n1zMObhfljPQQkN8i/+c5c2zc/h95d0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OzDsMAAADbAAAADwAAAAAAAAAAAAAAAACYAgAAZHJzL2Rv&#10;d25yZXYueG1sUEsFBgAAAAAEAAQA9QAAAIgDAAAAAA==&#10;" filled="f" strokecolor="black [3213]" strokeweight="1pt">
                    <v:textbox>
                      <w:txbxContent>
                        <w:p w14:paraId="2BF022B8" w14:textId="77777777" w:rsidR="001A79A6" w:rsidRPr="00F203F0" w:rsidRDefault="001A79A6"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3</w:t>
                          </w:r>
                        </w:p>
                      </w:txbxContent>
                    </v:textbox>
                  </v:rect>
                  <v:shape id="Down Arrow 16" o:spid="_x0000_s1043" type="#_x0000_t67" style="position:absolute;left:12920;top:1153;width:1829;height:2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D7L8A&#10;AADbAAAADwAAAGRycy9kb3ducmV2LnhtbERPy6rCMBDdC/5DGMGdplehSDXKvYIiCIKPhcuhGZty&#10;m0lpoq1/bwTB3RzOcxarzlbiQY0vHSv4GScgiHOnSy4UXM6b0QyED8gaK8ek4EkeVst+b4GZdi0f&#10;6XEKhYgh7DNUYEKoMyl9bsiiH7uaOHI311gMETaF1A22MdxWcpIkqbRYcmwwWNPaUP5/ulsFduud&#10;M+l+ej1vJodq5ts/fW2VGg663zmIQF34ij/unY7zU3j/E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QPsvwAAANsAAAAPAAAAAAAAAAAAAAAAAJgCAABkcnMvZG93bnJl&#10;di54bWxQSwUGAAAAAAQABAD1AAAAhAMAAAAA&#10;" adj="14700" filled="f" strokecolor="black [3213]" strokeweight="1pt"/>
                  <v:shape id="Down Arrow 17" o:spid="_x0000_s1044" type="#_x0000_t67" style="position:absolute;left:12920;top:7832;width:1829;height:2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md8AA&#10;AADbAAAADwAAAGRycy9kb3ducmV2LnhtbERPTYvCMBC9C/6HMII3TVVQ6ZoWFRRhYUHdg8ehGZti&#10;MylNtPXfbxYW9jaP9zmbvLe1eFHrK8cKZtMEBHHhdMWlgu/rYbIG4QOyxtoxKXiThzwbDjaYatfx&#10;mV6XUIoYwj5FBSaEJpXSF4Ys+qlriCN3d63FEGFbSt1iF8NtLedJspQWK44NBhvaGyoel6dVYI/e&#10;ObP8XNyuh/lXvfbdTt86pcajfvsBIlAf/sV/7pOO81fw+0s8QG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2md8AAAADbAAAADwAAAAAAAAAAAAAAAACYAgAAZHJzL2Rvd25y&#10;ZXYueG1sUEsFBgAAAAAEAAQA9QAAAIUDAAAAAA==&#10;" adj="14700" filled="f" strokecolor="black [3213]" strokeweight="1pt"/>
                  <v:shape id="Down Arrow 18" o:spid="_x0000_s1045" type="#_x0000_t67" style="position:absolute;left:12920;top:14432;width:1829;height:2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IyBcMA&#10;AADbAAAADwAAAGRycy9kb3ducmV2LnhtbESPQWvDMAyF74P+B6PCbovTFkrI4pat0FEYDJru0KOI&#10;tTgslkPsNdm/nw6D3iTe03ufqv3se3WjMXaBDayyHBRxE2zHrYHPy/GpABUTssU+MBn4pQj73eKh&#10;wtKGic90q1OrJIRjiQZcSkOpdWwceYxZGIhF+wqjxyTr2Go74iThvtfrPN9qjx1Lg8OBDo6a7/rH&#10;G/BvMQS3fd9cL8f1R1/E6dVeJ2Mel/PLM6hEc7qb/69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IyBcMAAADbAAAADwAAAAAAAAAAAAAAAACYAgAAZHJzL2Rv&#10;d25yZXYueG1sUEsFBgAAAAAEAAQA9QAAAIgDAAAAAA==&#10;" adj="14700" filled="f" strokecolor="black [3213]" strokeweight="1pt"/>
                  <v:shape id="Oval Callout 25" o:spid="_x0000_s1046" type="#_x0000_t63" style="position:absolute;left:159;top:19321;width:1133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TncQA&#10;AADbAAAADwAAAGRycy9kb3ducmV2LnhtbESP3WoCMRSE7wt9h3AK3hRNVCq6NYqIgmC1+PMAh83p&#10;ZtvNybKJur69KRR6OczMN8x03rpKXKkJpWcN/Z4CQZx7U3Kh4Xxad8cgQkQ2WHkmDXcKMJ89P00x&#10;M/7GB7oeYyEShEOGGmyMdSZlyC05DD1fEyfvyzcOY5JNIU2DtwR3lRwoNZIOS04LFmtaWsp/jhen&#10;QcXvrd3vi88PNbSj17Le0UpOtO68tIt3EJHa+B/+a2+MhsEb/H5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nE53EAAAA2wAAAA8AAAAAAAAAAAAAAAAAmAIAAGRycy9k&#10;b3ducmV2LnhtbFBLBQYAAAAABAAEAPUAAACJAwAAAAA=&#10;" adj="25498,-18677" fillcolor="#d8d8d8 [2732]" stroked="f" strokeweight="1pt">
                    <v:textbox>
                      <w:txbxContent>
                        <w:p w14:paraId="3670B839" w14:textId="77777777" w:rsidR="001A79A6" w:rsidRPr="00F203F0" w:rsidRDefault="001A79A6"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PWM</w:t>
                          </w:r>
                        </w:p>
                      </w:txbxContent>
                    </v:textbox>
                  </v:shape>
                </v:group>
                <w10:wrap type="topAndBottom"/>
              </v:group>
            </w:pict>
          </mc:Fallback>
        </mc:AlternateContent>
      </w:r>
      <w:r w:rsidR="00094B26" w:rsidRPr="00466BD7">
        <w:rPr>
          <w:rFonts w:asciiTheme="majorHAnsi" w:hAnsiTheme="majorHAnsi" w:cstheme="majorHAnsi"/>
          <w:color w:val="000000" w:themeColor="text1"/>
        </w:rPr>
        <w:t>Dưới đây là mô hình của toàn bộ hệ thống:</w:t>
      </w:r>
    </w:p>
    <w:p w14:paraId="5B8AEA60" w14:textId="54EA5ADE" w:rsidR="00094B26" w:rsidRPr="00466BD7" w:rsidRDefault="00094B26" w:rsidP="00094B26">
      <w:pPr>
        <w:ind w:firstLine="720"/>
        <w:rPr>
          <w:rFonts w:asciiTheme="majorHAnsi" w:hAnsiTheme="majorHAnsi" w:cstheme="majorHAnsi"/>
          <w:color w:val="000000" w:themeColor="text1"/>
          <w:lang w:val="en-US"/>
        </w:rPr>
      </w:pPr>
    </w:p>
    <w:p w14:paraId="7B4E5DE2" w14:textId="77777777" w:rsidR="00094B26" w:rsidRPr="00466BD7" w:rsidRDefault="00094B26" w:rsidP="00094B26">
      <w:pPr>
        <w:ind w:firstLine="720"/>
        <w:rPr>
          <w:rFonts w:asciiTheme="majorHAnsi" w:hAnsiTheme="majorHAnsi" w:cstheme="majorHAnsi"/>
          <w:color w:val="000000" w:themeColor="text1"/>
          <w:lang w:val="en-US"/>
        </w:rPr>
      </w:pPr>
    </w:p>
    <w:p w14:paraId="08748E5B" w14:textId="77777777" w:rsidR="00094B26" w:rsidRPr="00466BD7" w:rsidRDefault="00094B26" w:rsidP="00094B26">
      <w:pPr>
        <w:ind w:firstLine="720"/>
        <w:rPr>
          <w:rFonts w:asciiTheme="majorHAnsi" w:hAnsiTheme="majorHAnsi" w:cstheme="majorHAnsi"/>
          <w:b/>
          <w:color w:val="000000" w:themeColor="text1"/>
        </w:rPr>
      </w:pPr>
      <w:r w:rsidRPr="00466BD7">
        <w:rPr>
          <w:rFonts w:asciiTheme="majorHAnsi" w:hAnsiTheme="majorHAnsi" w:cstheme="majorHAnsi"/>
          <w:b/>
          <w:color w:val="000000" w:themeColor="text1"/>
        </w:rPr>
        <w:t>Chi tiết của mô hình:</w:t>
      </w:r>
    </w:p>
    <w:p w14:paraId="7A85F838" w14:textId="31E8D626" w:rsidR="00094B26" w:rsidRPr="00466BD7" w:rsidRDefault="00094B26" w:rsidP="00094B26">
      <w:pPr>
        <w:pStyle w:val="ListParagraph"/>
        <w:numPr>
          <w:ilvl w:val="0"/>
          <w:numId w:val="2"/>
        </w:numPr>
        <w:rPr>
          <w:rFonts w:asciiTheme="majorHAnsi" w:hAnsiTheme="majorHAnsi" w:cstheme="majorHAnsi"/>
          <w:color w:val="000000" w:themeColor="text1"/>
        </w:rPr>
      </w:pPr>
      <w:r w:rsidRPr="00466BD7">
        <w:rPr>
          <w:rFonts w:asciiTheme="majorHAnsi" w:hAnsiTheme="majorHAnsi" w:cstheme="majorHAnsi"/>
          <w:color w:val="000000" w:themeColor="text1"/>
        </w:rPr>
        <w:t xml:space="preserve">Khối trung tâm là mạch điều khiển và cảm biến. Mạch điều khiển nhóm sử dụng vi điều khiển ATmega664p với cảm biến gia tốc và con quay hồi chuyển mpu6050, </w:t>
      </w:r>
      <w:r w:rsidR="00F203F0" w:rsidRPr="00466BD7">
        <w:rPr>
          <w:rFonts w:asciiTheme="majorHAnsi" w:hAnsiTheme="majorHAnsi" w:cstheme="majorHAnsi"/>
          <w:color w:val="000000" w:themeColor="text1"/>
          <w:lang w:val="en-US"/>
        </w:rPr>
        <w:t xml:space="preserve">vi </w:t>
      </w:r>
      <w:r w:rsidR="00F203F0" w:rsidRPr="00466BD7">
        <w:rPr>
          <w:rFonts w:asciiTheme="majorHAnsi" w:hAnsiTheme="majorHAnsi" w:cstheme="majorHAnsi"/>
          <w:color w:val="000000" w:themeColor="text1"/>
        </w:rPr>
        <w:t>điều khiển và cảm biến sẽ giáo tiếp với nhau thông qua chuẩn giao tiếp 2 dây I2C, vi điều khiển sẽ là master và cảm biến sẽ là slave. M</w:t>
      </w:r>
      <w:r w:rsidRPr="00466BD7">
        <w:rPr>
          <w:rFonts w:asciiTheme="majorHAnsi" w:hAnsiTheme="majorHAnsi" w:cstheme="majorHAnsi"/>
          <w:color w:val="000000" w:themeColor="text1"/>
        </w:rPr>
        <w:t>ạ</w:t>
      </w:r>
      <w:r w:rsidR="00F203F0" w:rsidRPr="00466BD7">
        <w:rPr>
          <w:rFonts w:asciiTheme="majorHAnsi" w:hAnsiTheme="majorHAnsi" w:cstheme="majorHAnsi"/>
          <w:color w:val="000000" w:themeColor="text1"/>
        </w:rPr>
        <w:t>ch điều khiển trung tâm</w:t>
      </w:r>
      <w:r w:rsidRPr="00466BD7">
        <w:rPr>
          <w:rFonts w:asciiTheme="majorHAnsi" w:hAnsiTheme="majorHAnsi" w:cstheme="majorHAnsi"/>
          <w:color w:val="000000" w:themeColor="text1"/>
        </w:rPr>
        <w:t xml:space="preserve"> được mua ở ngoài thị trường nhằm giảm bớt công việc thiết kế mạch, đồng thời tăng tính ổn định của hệ thống lên.</w:t>
      </w:r>
    </w:p>
    <w:p w14:paraId="00908145" w14:textId="77777777" w:rsidR="00094B26" w:rsidRPr="00466BD7" w:rsidRDefault="00094B26" w:rsidP="00094B26">
      <w:pPr>
        <w:pStyle w:val="ListParagraph"/>
        <w:numPr>
          <w:ilvl w:val="1"/>
          <w:numId w:val="2"/>
        </w:numPr>
        <w:rPr>
          <w:rFonts w:asciiTheme="majorHAnsi" w:hAnsiTheme="majorHAnsi" w:cstheme="majorHAnsi"/>
          <w:color w:val="000000" w:themeColor="text1"/>
        </w:rPr>
      </w:pPr>
      <w:r w:rsidRPr="00466BD7">
        <w:rPr>
          <w:rFonts w:asciiTheme="majorHAnsi" w:hAnsiTheme="majorHAnsi" w:cstheme="majorHAnsi"/>
          <w:color w:val="000000" w:themeColor="text1"/>
        </w:rPr>
        <w:t>Khối trung tâm có nhiệm vụ đọc giá trị trả về của cảm biến, sau đó lọc đi dữ liệu lỗi, nhiễu và áp dụng giải thuật điều khiển PID để cân bằng cho hệ thống.</w:t>
      </w:r>
    </w:p>
    <w:p w14:paraId="42BBF089" w14:textId="77777777" w:rsidR="00094B26" w:rsidRPr="00466BD7" w:rsidRDefault="00094B26" w:rsidP="00094B26">
      <w:pPr>
        <w:pStyle w:val="ListParagraph"/>
        <w:numPr>
          <w:ilvl w:val="1"/>
          <w:numId w:val="2"/>
        </w:numPr>
        <w:rPr>
          <w:rFonts w:asciiTheme="majorHAnsi" w:hAnsiTheme="majorHAnsi" w:cstheme="majorHAnsi"/>
          <w:color w:val="000000" w:themeColor="text1"/>
        </w:rPr>
      </w:pPr>
      <w:r w:rsidRPr="00466BD7">
        <w:rPr>
          <w:rFonts w:asciiTheme="majorHAnsi" w:hAnsiTheme="majorHAnsi" w:cstheme="majorHAnsi"/>
          <w:color w:val="FF0000"/>
        </w:rPr>
        <w:t xml:space="preserve">Tính </w:t>
      </w:r>
      <w:r w:rsidRPr="00466BD7">
        <w:rPr>
          <w:rFonts w:asciiTheme="majorHAnsi" w:hAnsiTheme="majorHAnsi" w:cstheme="majorHAnsi"/>
          <w:color w:val="000000" w:themeColor="text1"/>
        </w:rPr>
        <w:t>hiệu điều khiển được xuất là là tín hiệu PWM như đã trình bày ở trên, tín hiệu hiệu này sẽ điều khiển góc quay cho 3 động cơ RC servor.</w:t>
      </w:r>
    </w:p>
    <w:p w14:paraId="3F0781A6" w14:textId="77777777" w:rsidR="00094B26" w:rsidRPr="00466BD7" w:rsidRDefault="00094B26" w:rsidP="00094B26">
      <w:pPr>
        <w:pStyle w:val="ListParagraph"/>
        <w:numPr>
          <w:ilvl w:val="1"/>
          <w:numId w:val="2"/>
        </w:numPr>
        <w:rPr>
          <w:rFonts w:asciiTheme="majorHAnsi" w:hAnsiTheme="majorHAnsi" w:cstheme="majorHAnsi"/>
          <w:color w:val="000000" w:themeColor="text1"/>
        </w:rPr>
      </w:pPr>
      <w:r w:rsidRPr="00466BD7">
        <w:rPr>
          <w:rFonts w:asciiTheme="majorHAnsi" w:hAnsiTheme="majorHAnsi" w:cstheme="majorHAnsi"/>
        </w:rPr>
        <w:t>Khối trung tâm còn có nhiệm vụ giao tiếp với máy tính thông qua chuẩn giao tiếp UART, việc giao tiếp với máy tính sẽ dể dàng cho việc kiểm lỗi và giám sát hệ thống.</w:t>
      </w:r>
    </w:p>
    <w:p w14:paraId="1E05A65B" w14:textId="77777777" w:rsidR="00094B26" w:rsidRPr="00466BD7" w:rsidRDefault="00094B26" w:rsidP="00094B26">
      <w:pPr>
        <w:pStyle w:val="ListParagraph"/>
        <w:numPr>
          <w:ilvl w:val="1"/>
          <w:numId w:val="2"/>
        </w:numPr>
        <w:rPr>
          <w:rFonts w:asciiTheme="majorHAnsi" w:hAnsiTheme="majorHAnsi" w:cstheme="majorHAnsi"/>
          <w:color w:val="000000" w:themeColor="text1"/>
        </w:rPr>
      </w:pPr>
      <w:r w:rsidRPr="00466BD7">
        <w:rPr>
          <w:rFonts w:asciiTheme="majorHAnsi" w:hAnsiTheme="majorHAnsi" w:cstheme="majorHAnsi"/>
        </w:rPr>
        <w:t xml:space="preserve">Ngoài ra trên khối trung tâm còn có thể mạch nguồn chuyển đội điện áp 12v từ pin sang điện áp 5v với dòng điện cung </w:t>
      </w:r>
      <w:commentRangeStart w:id="9"/>
      <w:r w:rsidRPr="00466BD7">
        <w:rPr>
          <w:rFonts w:asciiTheme="majorHAnsi" w:hAnsiTheme="majorHAnsi" w:cstheme="majorHAnsi"/>
        </w:rPr>
        <w:t>cấp tối đa là 3A</w:t>
      </w:r>
      <w:commentRangeEnd w:id="9"/>
      <w:r w:rsidRPr="00466BD7">
        <w:rPr>
          <w:rStyle w:val="CommentReference"/>
          <w:rFonts w:asciiTheme="majorHAnsi" w:hAnsiTheme="majorHAnsi" w:cstheme="majorHAnsi"/>
        </w:rPr>
        <w:commentReference w:id="9"/>
      </w:r>
      <w:r w:rsidRPr="00466BD7">
        <w:rPr>
          <w:rFonts w:asciiTheme="majorHAnsi" w:hAnsiTheme="majorHAnsi" w:cstheme="majorHAnsi"/>
        </w:rPr>
        <w:t>.</w:t>
      </w:r>
    </w:p>
    <w:p w14:paraId="59CBBDDC" w14:textId="77777777" w:rsidR="00094B26" w:rsidRPr="00466BD7" w:rsidRDefault="00094B26" w:rsidP="00094B26">
      <w:pPr>
        <w:pStyle w:val="ListParagraph"/>
        <w:numPr>
          <w:ilvl w:val="0"/>
          <w:numId w:val="2"/>
        </w:numPr>
        <w:rPr>
          <w:rFonts w:asciiTheme="majorHAnsi" w:hAnsiTheme="majorHAnsi" w:cstheme="majorHAnsi"/>
          <w:color w:val="000000" w:themeColor="text1"/>
        </w:rPr>
      </w:pPr>
      <w:r w:rsidRPr="00466BD7">
        <w:rPr>
          <w:rFonts w:asciiTheme="majorHAnsi" w:hAnsiTheme="majorHAnsi" w:cstheme="majorHAnsi"/>
        </w:rPr>
        <w:t>Máy tính cá nhân sẽ giao tiếp với mạch trung tâm, nhận dữ liệu trả về và gửi dữ liệu điều khiển.</w:t>
      </w:r>
    </w:p>
    <w:p w14:paraId="783F81BA" w14:textId="77777777" w:rsidR="00094B26" w:rsidRPr="00466BD7" w:rsidRDefault="00094B26" w:rsidP="00094B26">
      <w:pPr>
        <w:pStyle w:val="ListParagraph"/>
        <w:numPr>
          <w:ilvl w:val="0"/>
          <w:numId w:val="2"/>
        </w:numPr>
        <w:rPr>
          <w:rFonts w:asciiTheme="majorHAnsi" w:hAnsiTheme="majorHAnsi" w:cstheme="majorHAnsi"/>
          <w:color w:val="000000" w:themeColor="text1"/>
        </w:rPr>
      </w:pPr>
      <w:r w:rsidRPr="00466BD7">
        <w:rPr>
          <w:rFonts w:asciiTheme="majorHAnsi" w:hAnsiTheme="majorHAnsi" w:cstheme="majorHAnsi"/>
        </w:rPr>
        <w:t>3 động cơ RC sẽ là cơ cấp chấp hành chính, sẽ hoạt động theo lệnh điều khiển của mạch trung tâm.</w:t>
      </w:r>
    </w:p>
    <w:p w14:paraId="3760B07C" w14:textId="77777777" w:rsidR="00094B26" w:rsidRPr="00466BD7" w:rsidRDefault="00094B26" w:rsidP="00094B26">
      <w:pPr>
        <w:pStyle w:val="ListParagraph"/>
        <w:numPr>
          <w:ilvl w:val="0"/>
          <w:numId w:val="2"/>
        </w:numPr>
        <w:rPr>
          <w:rFonts w:asciiTheme="majorHAnsi" w:hAnsiTheme="majorHAnsi" w:cstheme="majorHAnsi"/>
          <w:color w:val="000000" w:themeColor="text1"/>
        </w:rPr>
      </w:pPr>
      <w:r w:rsidRPr="00466BD7">
        <w:rPr>
          <w:rFonts w:asciiTheme="majorHAnsi" w:hAnsiTheme="majorHAnsi" w:cstheme="majorHAnsi"/>
        </w:rPr>
        <w:t>Khối nguồn bao gồm pin lipo 12v, 2200mAh và điện gia đình 220v (cung cấp cho máy tính). Nhiệm vụ của khối này cực kỳ quan trọng, giúp nuôi sống cho toàn bộ hệ thống.</w:t>
      </w:r>
    </w:p>
    <w:p w14:paraId="1484A89B" w14:textId="77777777" w:rsidR="00B86DE1" w:rsidRPr="00466BD7" w:rsidRDefault="00094C3C" w:rsidP="00B86DE1">
      <w:pPr>
        <w:pStyle w:val="Heading3"/>
        <w:rPr>
          <w:rFonts w:cstheme="majorHAnsi"/>
        </w:rPr>
      </w:pPr>
      <w:r w:rsidRPr="00466BD7">
        <w:rPr>
          <w:rFonts w:cstheme="majorHAnsi"/>
        </w:rPr>
        <w:t>3.1.1 Mô hình phần cứng</w:t>
      </w:r>
    </w:p>
    <w:p w14:paraId="404510E9" w14:textId="77777777" w:rsidR="00B86DE1" w:rsidRPr="00466BD7" w:rsidRDefault="00B86DE1" w:rsidP="00094B26">
      <w:pPr>
        <w:ind w:firstLine="720"/>
        <w:rPr>
          <w:rFonts w:asciiTheme="majorHAnsi" w:hAnsiTheme="majorHAnsi" w:cstheme="majorHAnsi"/>
        </w:rPr>
      </w:pPr>
      <w:r w:rsidRPr="00466BD7">
        <w:rPr>
          <w:rFonts w:asciiTheme="majorHAnsi" w:hAnsiTheme="majorHAnsi" w:cstheme="majorHAnsi"/>
        </w:rPr>
        <w:t>Mô hình phần cứng bao gồm mạch điều khiển và khung của sản phẩm.</w:t>
      </w:r>
    </w:p>
    <w:p w14:paraId="34A682E0" w14:textId="77777777" w:rsidR="00B86DE1" w:rsidRPr="00466BD7" w:rsidRDefault="00B86DE1" w:rsidP="00094B26">
      <w:pPr>
        <w:ind w:firstLine="720"/>
        <w:rPr>
          <w:rFonts w:asciiTheme="majorHAnsi" w:hAnsiTheme="majorHAnsi" w:cstheme="majorHAnsi"/>
        </w:rPr>
      </w:pPr>
      <w:r w:rsidRPr="00466BD7">
        <w:rPr>
          <w:rFonts w:asciiTheme="majorHAnsi" w:hAnsiTheme="majorHAnsi" w:cstheme="majorHAnsi"/>
        </w:rPr>
        <w:lastRenderedPageBreak/>
        <w:t xml:space="preserve">Đối với mạch phần cứng, nhóm sử dụng mạch điều khiển </w:t>
      </w:r>
      <w:r w:rsidR="000E07BB" w:rsidRPr="00466BD7">
        <w:rPr>
          <w:rFonts w:asciiTheme="majorHAnsi" w:hAnsiTheme="majorHAnsi" w:cstheme="majorHAnsi"/>
        </w:rPr>
        <w:t>Atmega664p có tích hợp cảm biến MPU6050.</w:t>
      </w:r>
    </w:p>
    <w:p w14:paraId="72F7A91C" w14:textId="77777777" w:rsidR="000E07BB" w:rsidRPr="00466BD7" w:rsidRDefault="000E07BB" w:rsidP="00B86DE1">
      <w:pPr>
        <w:rPr>
          <w:rFonts w:asciiTheme="majorHAnsi" w:hAnsiTheme="majorHAnsi" w:cstheme="majorHAnsi"/>
          <w:color w:val="FF0000"/>
        </w:rPr>
      </w:pPr>
      <w:r w:rsidRPr="00466BD7">
        <w:rPr>
          <w:rFonts w:asciiTheme="majorHAnsi" w:hAnsiTheme="majorHAnsi" w:cstheme="majorHAnsi"/>
          <w:color w:val="FF0000"/>
        </w:rPr>
        <w:t>//Todo add picture board.</w:t>
      </w:r>
    </w:p>
    <w:p w14:paraId="221F79EE" w14:textId="77777777" w:rsidR="000E07BB" w:rsidRPr="00466BD7" w:rsidRDefault="000E07BB" w:rsidP="00B86DE1">
      <w:pPr>
        <w:rPr>
          <w:rFonts w:asciiTheme="majorHAnsi" w:hAnsiTheme="majorHAnsi" w:cstheme="majorHAnsi"/>
        </w:rPr>
      </w:pPr>
      <w:r w:rsidRPr="00466BD7">
        <w:rPr>
          <w:rFonts w:asciiTheme="majorHAnsi" w:hAnsiTheme="majorHAnsi" w:cstheme="majorHAnsi"/>
        </w:rPr>
        <w:t xml:space="preserve">Khung của sản phẩm </w:t>
      </w:r>
      <w:r w:rsidR="005567BC" w:rsidRPr="00466BD7">
        <w:rPr>
          <w:rFonts w:asciiTheme="majorHAnsi" w:hAnsiTheme="majorHAnsi" w:cstheme="majorHAnsi"/>
        </w:rPr>
        <w:t xml:space="preserve">được </w:t>
      </w:r>
      <w:r w:rsidRPr="00466BD7">
        <w:rPr>
          <w:rFonts w:asciiTheme="majorHAnsi" w:hAnsiTheme="majorHAnsi" w:cstheme="majorHAnsi"/>
        </w:rPr>
        <w:t xml:space="preserve">thiết kế </w:t>
      </w:r>
      <w:r w:rsidR="005567BC" w:rsidRPr="00466BD7">
        <w:rPr>
          <w:rFonts w:asciiTheme="majorHAnsi" w:hAnsiTheme="majorHAnsi" w:cstheme="majorHAnsi"/>
        </w:rPr>
        <w:t>qua thông phần mền Inventor để sản phẩm có độ chính và ổn định trong qua trình hoạt động, hình chụp của thiết kế.</w:t>
      </w:r>
    </w:p>
    <w:p w14:paraId="2C956286" w14:textId="77777777" w:rsidR="005567BC" w:rsidRPr="00466BD7" w:rsidRDefault="00B86DE1" w:rsidP="00B86DE1">
      <w:pPr>
        <w:jc w:val="center"/>
        <w:rPr>
          <w:rFonts w:asciiTheme="majorHAnsi" w:hAnsiTheme="majorHAnsi" w:cstheme="majorHAnsi"/>
        </w:rPr>
      </w:pPr>
      <w:r w:rsidRPr="00466BD7">
        <w:rPr>
          <w:rFonts w:asciiTheme="majorHAnsi" w:hAnsiTheme="majorHAnsi" w:cstheme="majorHAnsi"/>
          <w:noProof/>
        </w:rPr>
        <w:drawing>
          <wp:inline distT="0" distB="0" distL="0" distR="0" wp14:anchorId="3F053AB0" wp14:editId="3B2AC125">
            <wp:extent cx="2719346" cy="2653280"/>
            <wp:effectExtent l="0" t="0" r="508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0017" cy="2653935"/>
                    </a:xfrm>
                    <a:prstGeom prst="rect">
                      <a:avLst/>
                    </a:prstGeom>
                    <a:noFill/>
                    <a:ln>
                      <a:noFill/>
                    </a:ln>
                  </pic:spPr>
                </pic:pic>
              </a:graphicData>
            </a:graphic>
          </wp:inline>
        </w:drawing>
      </w:r>
    </w:p>
    <w:p w14:paraId="79F177F5" w14:textId="77777777" w:rsidR="005567BC" w:rsidRPr="00466BD7" w:rsidRDefault="005567BC" w:rsidP="005567BC">
      <w:pPr>
        <w:rPr>
          <w:rFonts w:asciiTheme="majorHAnsi" w:hAnsiTheme="majorHAnsi" w:cstheme="majorHAnsi"/>
        </w:rPr>
      </w:pPr>
    </w:p>
    <w:p w14:paraId="27B4848A" w14:textId="12446E09" w:rsidR="00942EB2" w:rsidRPr="00466BD7" w:rsidRDefault="005567BC" w:rsidP="005567BC">
      <w:pPr>
        <w:rPr>
          <w:rFonts w:asciiTheme="majorHAnsi" w:hAnsiTheme="majorHAnsi" w:cstheme="majorHAnsi"/>
        </w:rPr>
      </w:pPr>
      <w:r w:rsidRPr="00466BD7">
        <w:rPr>
          <w:rFonts w:asciiTheme="majorHAnsi" w:hAnsiTheme="majorHAnsi" w:cstheme="majorHAnsi"/>
        </w:rPr>
        <w:t>Sau khi có bản thiết kế sẽ tiến đi căt lazer, vật liệu sử dụng là mica đen</w:t>
      </w:r>
      <w:r w:rsidR="00942EB2" w:rsidRPr="00466BD7">
        <w:rPr>
          <w:rFonts w:asciiTheme="majorHAnsi" w:hAnsiTheme="majorHAnsi" w:cstheme="majorHAnsi"/>
        </w:rPr>
        <w:t>.</w:t>
      </w:r>
    </w:p>
    <w:p w14:paraId="534D7142" w14:textId="77777777" w:rsidR="00942EB2" w:rsidRPr="00466BD7" w:rsidRDefault="00942EB2" w:rsidP="005567BC">
      <w:pPr>
        <w:rPr>
          <w:rFonts w:asciiTheme="majorHAnsi" w:hAnsiTheme="majorHAnsi" w:cstheme="majorHAnsi"/>
        </w:rPr>
      </w:pPr>
      <w:r w:rsidRPr="00466BD7">
        <w:rPr>
          <w:rFonts w:asciiTheme="majorHAnsi" w:hAnsiTheme="majorHAnsi" w:cstheme="majorHAnsi"/>
          <w:noProof/>
        </w:rPr>
        <mc:AlternateContent>
          <mc:Choice Requires="wpg">
            <w:drawing>
              <wp:anchor distT="0" distB="0" distL="114300" distR="114300" simplePos="0" relativeHeight="251654144" behindDoc="0" locked="0" layoutInCell="1" allowOverlap="1" wp14:anchorId="67068BE3" wp14:editId="72407983">
                <wp:simplePos x="0" y="0"/>
                <wp:positionH relativeFrom="column">
                  <wp:posOffset>-246490</wp:posOffset>
                </wp:positionH>
                <wp:positionV relativeFrom="paragraph">
                  <wp:posOffset>214685</wp:posOffset>
                </wp:positionV>
                <wp:extent cx="6266304" cy="2310448"/>
                <wp:effectExtent l="0" t="0" r="1270" b="0"/>
                <wp:wrapTopAndBottom/>
                <wp:docPr id="5" name="Group 5"/>
                <wp:cNvGraphicFramePr/>
                <a:graphic xmlns:a="http://schemas.openxmlformats.org/drawingml/2006/main">
                  <a:graphicData uri="http://schemas.microsoft.com/office/word/2010/wordprocessingGroup">
                    <wpg:wgp>
                      <wpg:cNvGrpSpPr/>
                      <wpg:grpSpPr>
                        <a:xfrm>
                          <a:off x="0" y="0"/>
                          <a:ext cx="6266304" cy="2310448"/>
                          <a:chOff x="0" y="0"/>
                          <a:chExt cx="6266304" cy="2310448"/>
                        </a:xfrm>
                      </wpg:grpSpPr>
                      <pic:pic xmlns:pic="http://schemas.openxmlformats.org/drawingml/2006/picture">
                        <pic:nvPicPr>
                          <pic:cNvPr id="3" name="Picture 3" descr="IMG_20150719_091101"/>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6200000">
                            <a:off x="384492" y="-365759"/>
                            <a:ext cx="2291715" cy="3060700"/>
                          </a:xfrm>
                          <a:prstGeom prst="rect">
                            <a:avLst/>
                          </a:prstGeom>
                          <a:noFill/>
                        </pic:spPr>
                      </pic:pic>
                      <pic:pic xmlns:pic="http://schemas.openxmlformats.org/drawingml/2006/picture">
                        <pic:nvPicPr>
                          <pic:cNvPr id="4" name="Picture 4" descr="CameraZOOM-20150719100614580"/>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199254" y="0"/>
                            <a:ext cx="3067050" cy="2291080"/>
                          </a:xfrm>
                          <a:prstGeom prst="rect">
                            <a:avLst/>
                          </a:prstGeom>
                          <a:noFill/>
                        </pic:spPr>
                      </pic:pic>
                    </wpg:wgp>
                  </a:graphicData>
                </a:graphic>
              </wp:anchor>
            </w:drawing>
          </mc:Choice>
          <mc:Fallback>
            <w:pict>
              <v:group w14:anchorId="201CEA2F" id="Group 5" o:spid="_x0000_s1026" style="position:absolute;margin-left:-19.4pt;margin-top:16.9pt;width:493.4pt;height:181.95pt;z-index:251654144" coordsize="62663,231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">
                <v:shape id="Picture 3" o:spid="_x0000_s1027" type="#_x0000_t75" alt="IMG_20150719_091101" style="position:absolute;left:3845;top:-3658;width:22917;height:306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QxTDFAAAA2gAAAA8AAABkcnMvZG93bnJldi54bWxEj09rwkAUxO9Cv8PyCr3pRgWxqWsoRcVL&#10;8U97aG+P7Gs2JPs2Zrcm9dO7gtDjMDO/YRZZb2txptaXjhWMRwkI4tzpkgsFnx/r4RyED8gaa8ek&#10;4I88ZMuHwQJT7To+0PkYChEh7FNUYEJoUil9bsiiH7mGOHo/rrUYomwLqVvsItzWcpIkM2mx5Lhg&#10;sKE3Q3l1/LUKTjt7eZ+t7Ndm842r8e55X21Np9TTY//6AiJQH/7D9/ZWK5jC7Uq8AX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UMUwxQAAANoAAAAPAAAAAAAAAAAAAAAA&#10;AJ8CAABkcnMvZG93bnJldi54bWxQSwUGAAAAAAQABAD3AAAAkQMAAAAA&#10;">
                  <v:imagedata r:id="rId70" o:title="IMG_20150719_091101"/>
                  <v:path arrowok="t"/>
                </v:shape>
                <v:shape id="Picture 4" o:spid="_x0000_s1028" type="#_x0000_t75" alt="CameraZOOM-20150719100614580" style="position:absolute;left:31992;width:30671;height:22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Bbv/GAAAA2gAAAA8AAABkcnMvZG93bnJldi54bWxEj0FrwkAUhO8F/8PyCl6KbqpBbOoqrSgI&#10;QqEqUm+v2dckmH2bZleN/npXEDwOM/MNM5o0phRHql1hWcFrNwJBnFpdcKZgs553hiCcR9ZYWiYF&#10;Z3IwGbeeRphoe+JvOq58JgKEXYIKcu+rREqX5mTQdW1FHLw/Wxv0QdaZ1DWeAtyUshdFA2mw4LCQ&#10;Y0XTnNL96mAU7P63Xz82fllf3nbL5axf2c/fYaxU+7n5eAfhqfGP8L290ApiuF0JN0C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Fu/8YAAADaAAAADwAAAAAAAAAAAAAA&#10;AACfAgAAZHJzL2Rvd25yZXYueG1sUEsFBgAAAAAEAAQA9wAAAJIDAAAAAA==&#10;">
                  <v:imagedata r:id="rId71" o:title="CameraZOOM-20150719100614580"/>
                  <v:path arrowok="t"/>
                </v:shape>
                <w10:wrap type="topAndBottom"/>
              </v:group>
            </w:pict>
          </mc:Fallback>
        </mc:AlternateContent>
      </w:r>
    </w:p>
    <w:p w14:paraId="5CFEC39F" w14:textId="77777777" w:rsidR="00942EB2" w:rsidRPr="00466BD7" w:rsidRDefault="00942EB2" w:rsidP="008B7F04">
      <w:pPr>
        <w:rPr>
          <w:rFonts w:asciiTheme="majorHAnsi" w:hAnsiTheme="majorHAnsi" w:cstheme="majorHAnsi"/>
        </w:rPr>
      </w:pPr>
    </w:p>
    <w:p w14:paraId="34A39204" w14:textId="3D26C780" w:rsidR="008B7F04" w:rsidRPr="00466BD7" w:rsidRDefault="008B7F04" w:rsidP="00C05A4E">
      <w:pPr>
        <w:ind w:firstLine="720"/>
        <w:rPr>
          <w:rFonts w:asciiTheme="majorHAnsi" w:hAnsiTheme="majorHAnsi" w:cstheme="majorHAnsi"/>
        </w:rPr>
      </w:pPr>
      <w:r w:rsidRPr="00466BD7">
        <w:rPr>
          <w:rFonts w:asciiTheme="majorHAnsi" w:hAnsiTheme="majorHAnsi" w:cstheme="majorHAnsi"/>
        </w:rPr>
        <w:t>Đây là mô hình hoàn chỉnh của thiết kế, mô hình đáp ứng được yêu cầu về hoạt động cơ học, chịu được va chạm trong quá trình thử nghiệm.</w:t>
      </w:r>
    </w:p>
    <w:p w14:paraId="02256279" w14:textId="1E442DAE" w:rsidR="00094C3C" w:rsidRPr="00466BD7" w:rsidRDefault="00094C3C" w:rsidP="00094C3C">
      <w:pPr>
        <w:pStyle w:val="Heading3"/>
        <w:rPr>
          <w:rFonts w:cstheme="majorHAnsi"/>
        </w:rPr>
      </w:pPr>
      <w:r w:rsidRPr="00466BD7">
        <w:rPr>
          <w:rFonts w:cstheme="majorHAnsi"/>
        </w:rPr>
        <w:lastRenderedPageBreak/>
        <w:t>3.1.2 Mô hình phần mềm</w:t>
      </w:r>
    </w:p>
    <w:p w14:paraId="6F3F6637" w14:textId="13C04914" w:rsidR="004B1F44" w:rsidRPr="00466BD7" w:rsidRDefault="00D0634D" w:rsidP="00C05A4E">
      <w:pPr>
        <w:ind w:firstLine="720"/>
        <w:rPr>
          <w:rFonts w:asciiTheme="majorHAnsi" w:hAnsiTheme="majorHAnsi" w:cstheme="majorHAnsi"/>
        </w:rPr>
      </w:pPr>
      <w:r w:rsidRPr="00466BD7">
        <w:rPr>
          <w:rFonts w:asciiTheme="majorHAnsi" w:hAnsiTheme="majorHAnsi" w:cstheme="majorHAnsi"/>
          <w:noProof/>
        </w:rPr>
        <mc:AlternateContent>
          <mc:Choice Requires="wpg">
            <w:drawing>
              <wp:anchor distT="0" distB="0" distL="114300" distR="114300" simplePos="0" relativeHeight="251672576" behindDoc="0" locked="0" layoutInCell="1" allowOverlap="1" wp14:anchorId="0A0EE6C4" wp14:editId="2E8284F6">
                <wp:simplePos x="0" y="0"/>
                <wp:positionH relativeFrom="column">
                  <wp:posOffset>127000</wp:posOffset>
                </wp:positionH>
                <wp:positionV relativeFrom="paragraph">
                  <wp:posOffset>482380</wp:posOffset>
                </wp:positionV>
                <wp:extent cx="5678814" cy="3982279"/>
                <wp:effectExtent l="0" t="0" r="17145" b="18415"/>
                <wp:wrapTopAndBottom/>
                <wp:docPr id="49" name="Group 49"/>
                <wp:cNvGraphicFramePr/>
                <a:graphic xmlns:a="http://schemas.openxmlformats.org/drawingml/2006/main">
                  <a:graphicData uri="http://schemas.microsoft.com/office/word/2010/wordprocessingGroup">
                    <wpg:wgp>
                      <wpg:cNvGrpSpPr/>
                      <wpg:grpSpPr>
                        <a:xfrm>
                          <a:off x="0" y="0"/>
                          <a:ext cx="5678814" cy="3982279"/>
                          <a:chOff x="-131041" y="-349732"/>
                          <a:chExt cx="5679682" cy="3984070"/>
                        </a:xfrm>
                      </wpg:grpSpPr>
                      <wps:wsp>
                        <wps:cNvPr id="50" name="Rectangle 50"/>
                        <wps:cNvSpPr/>
                        <wps:spPr>
                          <a:xfrm>
                            <a:off x="-131032" y="0"/>
                            <a:ext cx="1383738" cy="3267544"/>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67624" y="0"/>
                            <a:ext cx="2806810" cy="3267544"/>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814761" y="858741"/>
                            <a:ext cx="1256306" cy="221805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447137" y="858741"/>
                            <a:ext cx="1282927" cy="221805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131041" y="-349732"/>
                            <a:ext cx="5679682" cy="3984070"/>
                            <a:chOff x="-743301" y="-1160768"/>
                            <a:chExt cx="5679844" cy="3984100"/>
                          </a:xfrm>
                          <a:solidFill>
                            <a:schemeClr val="bg1"/>
                          </a:solidFill>
                        </wpg:grpSpPr>
                        <wps:wsp>
                          <wps:cNvPr id="29" name="Rectangle 29"/>
                          <wps:cNvSpPr/>
                          <wps:spPr>
                            <a:xfrm>
                              <a:off x="-604318" y="1510901"/>
                              <a:ext cx="1097280" cy="754886"/>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A9679"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Serial</w:t>
                                </w:r>
                              </w:p>
                              <w:p w14:paraId="39EB65CA"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(serial.c)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3657" y="1638446"/>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6593E" w14:textId="77777777" w:rsidR="001A79A6" w:rsidRPr="009D2192" w:rsidRDefault="001A79A6" w:rsidP="00117E1F">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I2C</w:t>
                                </w:r>
                              </w:p>
                              <w:p w14:paraId="717A5671" w14:textId="77777777" w:rsidR="001A79A6" w:rsidRPr="009D2192" w:rsidRDefault="001A79A6" w:rsidP="00117E1F">
                                <w:pPr>
                                  <w:jc w:val="center"/>
                                  <w:rPr>
                                    <w:rFonts w:asciiTheme="majorHAnsi" w:hAnsiTheme="majorHAnsi" w:cstheme="majorHAnsi"/>
                                    <w:color w:val="000000" w:themeColor="text1"/>
                                  </w:rPr>
                                </w:pPr>
                                <w:r>
                                  <w:rPr>
                                    <w:rFonts w:asciiTheme="majorHAnsi" w:hAnsiTheme="majorHAnsi" w:cstheme="majorHAnsi"/>
                                    <w:color w:val="000000" w:themeColor="text1"/>
                                  </w:rPr>
                                  <w:t>(i2cMaster</w:t>
                                </w:r>
                                <w:r w:rsidRPr="009D2192">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273044" y="1646770"/>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DCD3A"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PWM</w:t>
                                </w:r>
                              </w:p>
                              <w:p w14:paraId="21472B2D"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(pwm.c)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743291" y="2576445"/>
                              <a:ext cx="5679824" cy="246887"/>
                            </a:xfrm>
                            <a:prstGeom prst="rect">
                              <a:avLst/>
                            </a:prstGeom>
                            <a:solidFill>
                              <a:srgbClr val="FF000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4265" w14:textId="77777777" w:rsidR="001A79A6" w:rsidRPr="00566C56" w:rsidRDefault="001A79A6" w:rsidP="00566C56">
                                <w:pPr>
                                  <w:spacing w:line="240" w:lineRule="auto"/>
                                  <w:jc w:val="center"/>
                                  <w:rPr>
                                    <w:rFonts w:asciiTheme="majorHAnsi" w:hAnsiTheme="majorHAnsi" w:cstheme="majorHAnsi"/>
                                    <w:color w:val="FFFFFF" w:themeColor="background1"/>
                                  </w:rPr>
                                </w:pPr>
                                <w:r w:rsidRPr="00566C56">
                                  <w:rPr>
                                    <w:rFonts w:asciiTheme="majorHAnsi" w:hAnsiTheme="majorHAnsi" w:cstheme="majorHAnsi"/>
                                    <w:color w:val="FFFFFF" w:themeColor="background1"/>
                                  </w:rPr>
                                  <w:t>Khối system</w:t>
                                </w:r>
                                <w:r w:rsidRPr="00566C56">
                                  <w:rPr>
                                    <w:rFonts w:asciiTheme="majorHAnsi" w:hAnsiTheme="majorHAnsi" w:cstheme="majorHAnsi"/>
                                    <w:color w:val="FFFFFF" w:themeColor="background1"/>
                                    <w:lang w:val="en-US"/>
                                  </w:rPr>
                                  <w:t xml:space="preserve"> </w:t>
                                </w:r>
                                <w:r w:rsidRPr="00566C56">
                                  <w:rPr>
                                    <w:rFonts w:asciiTheme="majorHAnsi" w:hAnsiTheme="majorHAnsi" w:cstheme="majorHAnsi"/>
                                    <w:color w:val="FFFFFF" w:themeColor="background1"/>
                                  </w:rPr>
                                  <w:t>(system.c)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934511" y="834854"/>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6647A"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Sensor</w:t>
                                </w:r>
                              </w:p>
                              <w:p w14:paraId="5C497A0E"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(mpu6050.c)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305595" y="135159"/>
                              <a:ext cx="1064493" cy="1248313"/>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1A61"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PID</w:t>
                                </w:r>
                              </w:p>
                              <w:p w14:paraId="0337DCF3"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pid</w:t>
                                </w:r>
                                <w:r w:rsidRPr="0003217F">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941755" y="135165"/>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80C1A"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Filter</w:t>
                                </w:r>
                              </w:p>
                              <w:p w14:paraId="6E850148"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(imu.c)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934507" y="-683812"/>
                              <a:ext cx="2435680" cy="620202"/>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15635"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Control</w:t>
                                </w:r>
                              </w:p>
                              <w:p w14:paraId="6CD4F59C"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(control.c)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12256" y="-731517"/>
                              <a:ext cx="1097280" cy="2114882"/>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3DD4B" w14:textId="77777777" w:rsidR="001A79A6" w:rsidRPr="00981A0C" w:rsidRDefault="001A79A6"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Khối Debug</w:t>
                                </w:r>
                              </w:p>
                              <w:p w14:paraId="2ABD7418" w14:textId="77777777" w:rsidR="001A79A6" w:rsidRPr="00981A0C" w:rsidRDefault="001A79A6"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w:t>
                                </w:r>
                                <w:r>
                                  <w:rPr>
                                    <w:rFonts w:asciiTheme="majorHAnsi" w:hAnsiTheme="majorHAnsi" w:cstheme="majorHAnsi"/>
                                    <w:color w:val="000000" w:themeColor="text1"/>
                                    <w:lang w:val="en-US"/>
                                  </w:rPr>
                                  <w:t>monitor</w:t>
                                </w:r>
                                <w:r w:rsidRPr="00981A0C">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70482" y="-811035"/>
                              <a:ext cx="1266061" cy="3267569"/>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ACF4" w14:textId="77777777" w:rsidR="001A79A6" w:rsidRPr="0003217F" w:rsidRDefault="001A79A6" w:rsidP="009D2192">
                                <w:pPr>
                                  <w:jc w:val="center"/>
                                  <w:rPr>
                                    <w:rFonts w:asciiTheme="majorHAnsi" w:hAnsiTheme="majorHAnsi" w:cstheme="majorHAnsi"/>
                                    <w:color w:val="000000" w:themeColor="text1"/>
                                    <w:lang w:val="en-US"/>
                                  </w:rPr>
                                </w:pPr>
                                <w:r w:rsidRPr="009D2192">
                                  <w:rPr>
                                    <w:rFonts w:asciiTheme="majorHAnsi" w:hAnsiTheme="majorHAnsi" w:cstheme="majorHAnsi"/>
                                    <w:color w:val="000000" w:themeColor="text1"/>
                                  </w:rPr>
                                  <w:t xml:space="preserve">Khối </w:t>
                                </w:r>
                                <w:r>
                                  <w:rPr>
                                    <w:rFonts w:asciiTheme="majorHAnsi" w:hAnsiTheme="majorHAnsi" w:cstheme="majorHAnsi"/>
                                    <w:color w:val="000000" w:themeColor="text1"/>
                                    <w:lang w:val="en-US"/>
                                  </w:rPr>
                                  <w:t>Digital</w:t>
                                </w:r>
                              </w:p>
                              <w:p w14:paraId="49AAF22B"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w:t>
                                </w:r>
                                <w:r>
                                  <w:rPr>
                                    <w:rFonts w:asciiTheme="majorHAnsi" w:hAnsiTheme="majorHAnsi" w:cstheme="majorHAnsi"/>
                                    <w:color w:val="000000" w:themeColor="text1"/>
                                  </w:rPr>
                                  <w:t>digital</w:t>
                                </w:r>
                                <w:r w:rsidRPr="009D2192">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43301" y="-1160768"/>
                              <a:ext cx="5679834" cy="254557"/>
                            </a:xfrm>
                            <a:prstGeom prst="rect">
                              <a:avLst/>
                            </a:prstGeom>
                            <a:solidFill>
                              <a:srgbClr val="FF000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9D964" w14:textId="77777777" w:rsidR="001A79A6" w:rsidRPr="00D0634D" w:rsidRDefault="001A79A6" w:rsidP="0003217F">
                                <w:pPr>
                                  <w:jc w:val="center"/>
                                  <w:rPr>
                                    <w:rFonts w:asciiTheme="majorHAnsi" w:hAnsiTheme="majorHAnsi" w:cstheme="majorHAnsi"/>
                                    <w:color w:val="FFFFFF" w:themeColor="background1"/>
                                  </w:rPr>
                                </w:pPr>
                                <w:r w:rsidRPr="00D0634D">
                                  <w:rPr>
                                    <w:rFonts w:asciiTheme="majorHAnsi" w:hAnsiTheme="majorHAnsi" w:cstheme="majorHAnsi"/>
                                    <w:color w:val="FFFFFF" w:themeColor="background1"/>
                                  </w:rPr>
                                  <w:t>Chương trình chính (main.c)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0EE6C4" id="Group 49" o:spid="_x0000_s1047" style="position:absolute;left:0;text-align:left;margin-left:10pt;margin-top:38pt;width:447.15pt;height:313.55pt;z-index:251672576;mso-width-relative:margin;mso-height-relative:margin" coordorigin="-1310,-3497" coordsize="56796,3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">
                <v:rect id="Rectangle 50" o:spid="_x0000_s1048" style="position:absolute;left:-1310;width:13837;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62MIA&#10;AADbAAAADwAAAGRycy9kb3ducmV2LnhtbERPy2oCMRTdF/oP4RbclJpRapHRKFWpiAttRz/gktx5&#10;0MnNkKQ69evNotDl4bzny9624kI+NI4VjIYZCGLtTMOVgvPp42UKIkRkg61jUvBLAZaLx4c55sZd&#10;+YsuRaxECuGQo4I6xi6XMuiaLIah64gTVzpvMSboK2k8XlO4beU4y96kxYZTQ40drWvS38WPVVCs&#10;XreH8nm/9aU83fTuc7o5dlqpwVP/PgMRqY//4j/3ziiYpPXpS/o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brYwgAAANsAAAAPAAAAAAAAAAAAAAAAAJgCAABkcnMvZG93&#10;bnJldi54bWxQSwUGAAAAAAQABAD1AAAAhwMAAAAA&#10;" fillcolor="#aeaaaa [2414]" stroked="f" strokeweight="1pt"/>
                <v:rect id="Rectangle 45" o:spid="_x0000_s1049" style="position:absolute;left:13676;width:28068;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PncUA&#10;AADbAAAADwAAAGRycy9kb3ducmV2LnhtbESP3WoCMRSE7wu+QziF3kjNWmyRrVG0RREvtF37AIfk&#10;7A/dnCxJ1G2f3hSEXg4z8w0zW/S2FWfyoXGsYDzKQBBrZxquFHwd149TECEiG2wdk4IfCrCYD+5m&#10;mBt34U86F7ESCcIhRwV1jF0uZdA1WQwj1xEnr3TeYkzSV9J4vCS4beVTlr1Iiw2nhRo7eqtJfxcn&#10;q6BYTTb7crjb+FIef/X2Y/p+6LRSD/f98hVEpD7+h2/trVEweYa/L+k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4+dxQAAANsAAAAPAAAAAAAAAAAAAAAAAJgCAABkcnMv&#10;ZG93bnJldi54bWxQSwUGAAAAAAQABAD1AAAAigMAAAAA&#10;" fillcolor="#aeaaaa [2414]" stroked="f" strokeweight="1pt"/>
                <v:rect id="Rectangle 44" o:spid="_x0000_s1050" style="position:absolute;left:28147;top:8587;width:12563;height:2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t6cIA&#10;AADbAAAADwAAAGRycy9kb3ducmV2LnhtbESPUUsDMRCE3wX/Q1jBN5uoRfRsWkSQltaXVn/A9rJe&#10;Di+bI9m21/76piD4OMzMN8xkNoRO7SnlNrKF+5EBRVxH13Jj4fvr4+4ZVBZkh11ksnCkDLPp9dUE&#10;KxcPvKb9RhpVIJwrtOBF+krrXHsKmEexJy7eT0wBpcjUaJfwUOCh0w/GPOmALZcFjz29e6p/N7tg&#10;ITX8+PK5WtJ2i2ZpfJDTvBdrb2+Gt1dQQoP8h//aC2dhPIbLl/ID9PQ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3pwgAAANsAAAAPAAAAAAAAAAAAAAAAAJgCAABkcnMvZG93&#10;bnJldi54bWxQSwUGAAAAAAQABAD1AAAAhwMAAAAA&#10;" fillcolor="#bdd6ee [1300]" stroked="f" strokeweight="1pt"/>
                <v:rect id="Rectangle 43" o:spid="_x0000_s1051" style="position:absolute;left:14471;top:8587;width:12829;height:2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6x1cMA&#10;AADbAAAADwAAAGRycy9kb3ducmV2LnhtbESPT4vCMBTE7wt+h/AEb5q6LqtUo7iKrB5E/ANeH82z&#10;LTYvtYm1fnuzIOxxmJnfMJNZYwpRU+Vyywr6vQgEcWJ1zqmC03HVHYFwHlljYZkUPMnBbNr6mGCs&#10;7YP3VB98KgKEXYwKMu/LWEqXZGTQ9WxJHLyLrQz6IKtU6gofAW4K+RlF39JgzmEhw5IWGSXXw90o&#10;SI43/tmOLuSGi8icfze7pTzXSnXazXwMwlPj/8Pv9lor+BrA3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6x1cMAAADbAAAADwAAAAAAAAAAAAAAAACYAgAAZHJzL2Rv&#10;d25yZXYueG1sUEsFBgAAAAAEAAQA9QAAAIgDAAAAAA==&#10;" fillcolor="#c5e0b3 [1305]" stroked="f" strokeweight="1pt"/>
                <v:group id="Group 38" o:spid="_x0000_s1052" style="position:absolute;left:-1310;top:-3497;width:56796;height:39840" coordorigin="-7433,-11607" coordsize="56798,39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29" o:spid="_x0000_s1053" style="position:absolute;left:-6043;top:15109;width:10972;height:7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textbox>
                      <w:txbxContent>
                        <w:p w14:paraId="407A9679"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Serial</w:t>
                          </w:r>
                        </w:p>
                        <w:p w14:paraId="39EB65CA"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(serial.c)</w:t>
                          </w:r>
                        </w:p>
                      </w:txbxContent>
                    </v:textbox>
                  </v:rect>
                  <v:rect id="Rectangle 31" o:spid="_x0000_s1054" style="position:absolute;left:9536;top:16384;width:10973;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textbox>
                      <w:txbxContent>
                        <w:p w14:paraId="0066593E" w14:textId="77777777" w:rsidR="001A79A6" w:rsidRPr="009D2192" w:rsidRDefault="001A79A6" w:rsidP="00117E1F">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I2C</w:t>
                          </w:r>
                        </w:p>
                        <w:p w14:paraId="717A5671" w14:textId="77777777" w:rsidR="001A79A6" w:rsidRPr="009D2192" w:rsidRDefault="001A79A6" w:rsidP="00117E1F">
                          <w:pPr>
                            <w:jc w:val="center"/>
                            <w:rPr>
                              <w:rFonts w:asciiTheme="majorHAnsi" w:hAnsiTheme="majorHAnsi" w:cstheme="majorHAnsi"/>
                              <w:color w:val="000000" w:themeColor="text1"/>
                            </w:rPr>
                          </w:pPr>
                          <w:r>
                            <w:rPr>
                              <w:rFonts w:asciiTheme="majorHAnsi" w:hAnsiTheme="majorHAnsi" w:cstheme="majorHAnsi"/>
                              <w:color w:val="000000" w:themeColor="text1"/>
                            </w:rPr>
                            <w:t>(i2cMaster</w:t>
                          </w:r>
                          <w:r w:rsidRPr="009D2192">
                            <w:rPr>
                              <w:rFonts w:asciiTheme="majorHAnsi" w:hAnsiTheme="majorHAnsi" w:cstheme="majorHAnsi"/>
                              <w:color w:val="000000" w:themeColor="text1"/>
                            </w:rPr>
                            <w:t>.c)</w:t>
                          </w:r>
                        </w:p>
                      </w:txbxContent>
                    </v:textbox>
                  </v:rect>
                  <v:rect id="Rectangle 32" o:spid="_x0000_s1055" style="position:absolute;left:22730;top:16467;width:10973;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xGcYA&#10;AADbAAAADwAAAGRycy9kb3ducmV2LnhtbESPT2vCQBTE74V+h+UVehHdaKF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RxGcYAAADbAAAADwAAAAAAAAAAAAAAAACYAgAAZHJz&#10;L2Rvd25yZXYueG1sUEsFBgAAAAAEAAQA9QAAAIsDAAAAAA==&#10;" filled="f" strokecolor="black [3213]" strokeweight="1pt">
                    <v:textbox>
                      <w:txbxContent>
                        <w:p w14:paraId="7BCDCD3A"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PWM</w:t>
                          </w:r>
                        </w:p>
                        <w:p w14:paraId="21472B2D"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(pwm.c)</w:t>
                          </w:r>
                        </w:p>
                      </w:txbxContent>
                    </v:textbox>
                  </v:rect>
                  <v:rect id="Rectangle 33" o:spid="_x0000_s1056" style="position:absolute;left:-7432;top:25764;width:56797;height:2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WSMIA&#10;AADbAAAADwAAAGRycy9kb3ducmV2LnhtbESPUWvCQBCE3wv+h2MF3+rFCK1ETxGhVFooNPoDlrs1&#10;ieb2Qm7VtL++Vyj0cZiZb5jVZvCtulEfm8AGZtMMFLENruHKwPHw8rgAFQXZYRuYDHxRhM169LDC&#10;woU7f9KtlEolCMcCDdQiXaF1tDV5jNPQESfvFHqPkmRfadfjPcF9q/Mse9IeG04LNXa0q8leyqs3&#10;UOY5PQuGb31+u8rw/hq9/bDGTMbDdglKaJD/8F977wzM5/D7Jf0A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FZIwgAAANsAAAAPAAAAAAAAAAAAAAAAAJgCAABkcnMvZG93&#10;bnJldi54bWxQSwUGAAAAAAQABAD1AAAAhwMAAAAA&#10;" fillcolor="red" strokecolor="red" strokeweight="1pt">
                    <v:textbox>
                      <w:txbxContent>
                        <w:p w14:paraId="14744265" w14:textId="77777777" w:rsidR="001A79A6" w:rsidRPr="00566C56" w:rsidRDefault="001A79A6" w:rsidP="00566C56">
                          <w:pPr>
                            <w:spacing w:line="240" w:lineRule="auto"/>
                            <w:jc w:val="center"/>
                            <w:rPr>
                              <w:rFonts w:asciiTheme="majorHAnsi" w:hAnsiTheme="majorHAnsi" w:cstheme="majorHAnsi"/>
                              <w:color w:val="FFFFFF" w:themeColor="background1"/>
                            </w:rPr>
                          </w:pPr>
                          <w:r w:rsidRPr="00566C56">
                            <w:rPr>
                              <w:rFonts w:asciiTheme="majorHAnsi" w:hAnsiTheme="majorHAnsi" w:cstheme="majorHAnsi"/>
                              <w:color w:val="FFFFFF" w:themeColor="background1"/>
                            </w:rPr>
                            <w:t>Khối system</w:t>
                          </w:r>
                          <w:r w:rsidRPr="00566C56">
                            <w:rPr>
                              <w:rFonts w:asciiTheme="majorHAnsi" w:hAnsiTheme="majorHAnsi" w:cstheme="majorHAnsi"/>
                              <w:color w:val="FFFFFF" w:themeColor="background1"/>
                              <w:lang w:val="en-US"/>
                            </w:rPr>
                            <w:t xml:space="preserve"> </w:t>
                          </w:r>
                          <w:r w:rsidRPr="00566C56">
                            <w:rPr>
                              <w:rFonts w:asciiTheme="majorHAnsi" w:hAnsiTheme="majorHAnsi" w:cstheme="majorHAnsi"/>
                              <w:color w:val="FFFFFF" w:themeColor="background1"/>
                            </w:rPr>
                            <w:t>(system.c)</w:t>
                          </w:r>
                        </w:p>
                      </w:txbxContent>
                    </v:textbox>
                  </v:rect>
                  <v:rect id="Rectangle 35" o:spid="_x0000_s1057" style="position:absolute;left:9345;top:8348;width:10972;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pbc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3pbcYAAADbAAAADwAAAAAAAAAAAAAAAACYAgAAZHJz&#10;L2Rvd25yZXYueG1sUEsFBgAAAAAEAAQA9QAAAIsDAAAAAA==&#10;" filled="f" strokecolor="black [3213]" strokeweight="1pt">
                    <v:textbox>
                      <w:txbxContent>
                        <w:p w14:paraId="3C06647A"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Sensor</w:t>
                          </w:r>
                        </w:p>
                        <w:p w14:paraId="5C497A0E"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(mpu6050.c)</w:t>
                          </w:r>
                        </w:p>
                      </w:txbxContent>
                    </v:textbox>
                  </v:rect>
                  <v:rect id="Rectangle 36" o:spid="_x0000_s1058" style="position:absolute;left:23055;top:1351;width:10645;height:1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textbox>
                      <w:txbxContent>
                        <w:p w14:paraId="63A31A61"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PID</w:t>
                          </w:r>
                        </w:p>
                        <w:p w14:paraId="0337DCF3"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pid</w:t>
                          </w:r>
                          <w:r w:rsidRPr="0003217F">
                            <w:rPr>
                              <w:rFonts w:asciiTheme="majorHAnsi" w:hAnsiTheme="majorHAnsi" w:cstheme="majorHAnsi"/>
                              <w:color w:val="000000" w:themeColor="text1"/>
                            </w:rPr>
                            <w:t>.c)</w:t>
                          </w:r>
                        </w:p>
                      </w:txbxContent>
                    </v:textbox>
                  </v:rect>
                  <v:rect id="Rectangle 37" o:spid="_x0000_s1059" style="position:absolute;left:9417;top:1351;width:10973;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SgcYA&#10;AADbAAAADwAAAGRycy9kb3ducmV2LnhtbESPQWvCQBSE74X+h+UVehHdaKF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PSgcYAAADbAAAADwAAAAAAAAAAAAAAAACYAgAAZHJz&#10;L2Rvd25yZXYueG1sUEsFBgAAAAAEAAQA9QAAAIsDAAAAAA==&#10;" filled="f" strokecolor="black [3213]" strokeweight="1pt">
                    <v:textbox>
                      <w:txbxContent>
                        <w:p w14:paraId="2DC80C1A"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Filter</w:t>
                          </w:r>
                        </w:p>
                        <w:p w14:paraId="6E850148"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(imu.c)</w:t>
                          </w:r>
                        </w:p>
                      </w:txbxContent>
                    </v:textbox>
                  </v:rect>
                  <v:rect id="Rectangle 39" o:spid="_x0000_s1060" style="position:absolute;left:9345;top:-6838;width:24356;height:6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jaMYA&#10;AADbAAAADwAAAGRycy9kb3ducmV2LnhtbESPQWvCQBSE74X+h+UVehHdaKF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jaMYAAADbAAAADwAAAAAAAAAAAAAAAACYAgAAZHJz&#10;L2Rvd25yZXYueG1sUEsFBgAAAAAEAAQA9QAAAIsDAAAAAA==&#10;" filled="f" strokecolor="black [3213]" strokeweight="1pt">
                    <v:textbox>
                      <w:txbxContent>
                        <w:p w14:paraId="30815635"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Control</w:t>
                          </w:r>
                        </w:p>
                        <w:p w14:paraId="6CD4F59C" w14:textId="77777777" w:rsidR="001A79A6" w:rsidRPr="0003217F" w:rsidRDefault="001A79A6"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(control.c)</w:t>
                          </w:r>
                        </w:p>
                      </w:txbxContent>
                    </v:textbox>
                  </v:rect>
                  <v:rect id="Rectangle 40" o:spid="_x0000_s1061" style="position:absolute;left:-6122;top:-7315;width:10972;height:21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14:paraId="5233DD4B" w14:textId="77777777" w:rsidR="001A79A6" w:rsidRPr="00981A0C" w:rsidRDefault="001A79A6"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Khối Debug</w:t>
                          </w:r>
                        </w:p>
                        <w:p w14:paraId="2ABD7418" w14:textId="77777777" w:rsidR="001A79A6" w:rsidRPr="00981A0C" w:rsidRDefault="001A79A6"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w:t>
                          </w:r>
                          <w:r>
                            <w:rPr>
                              <w:rFonts w:asciiTheme="majorHAnsi" w:hAnsiTheme="majorHAnsi" w:cstheme="majorHAnsi"/>
                              <w:color w:val="000000" w:themeColor="text1"/>
                              <w:lang w:val="en-US"/>
                            </w:rPr>
                            <w:t>monitor</w:t>
                          </w:r>
                          <w:r w:rsidRPr="00981A0C">
                            <w:rPr>
                              <w:rFonts w:asciiTheme="majorHAnsi" w:hAnsiTheme="majorHAnsi" w:cstheme="majorHAnsi"/>
                              <w:color w:val="000000" w:themeColor="text1"/>
                            </w:rPr>
                            <w:t>.c)</w:t>
                          </w:r>
                        </w:p>
                      </w:txbxContent>
                    </v:textbox>
                  </v:rect>
                  <v:rect id="Rectangle 42" o:spid="_x0000_s1062" style="position:absolute;left:36704;top:-8110;width:12661;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CZMYA&#10;AADbAAAADwAAAGRycy9kb3ducmV2LnhtbESPT2vCQBTE74V+h+UVehHdKKV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CZMYAAADbAAAADwAAAAAAAAAAAAAAAACYAgAAZHJz&#10;L2Rvd25yZXYueG1sUEsFBgAAAAAEAAQA9QAAAIsDAAAAAA==&#10;" filled="f" strokecolor="black [3213]" strokeweight="1pt">
                    <v:textbox>
                      <w:txbxContent>
                        <w:p w14:paraId="564FACF4" w14:textId="77777777" w:rsidR="001A79A6" w:rsidRPr="0003217F" w:rsidRDefault="001A79A6" w:rsidP="009D2192">
                          <w:pPr>
                            <w:jc w:val="center"/>
                            <w:rPr>
                              <w:rFonts w:asciiTheme="majorHAnsi" w:hAnsiTheme="majorHAnsi" w:cstheme="majorHAnsi"/>
                              <w:color w:val="000000" w:themeColor="text1"/>
                              <w:lang w:val="en-US"/>
                            </w:rPr>
                          </w:pPr>
                          <w:r w:rsidRPr="009D2192">
                            <w:rPr>
                              <w:rFonts w:asciiTheme="majorHAnsi" w:hAnsiTheme="majorHAnsi" w:cstheme="majorHAnsi"/>
                              <w:color w:val="000000" w:themeColor="text1"/>
                            </w:rPr>
                            <w:t xml:space="preserve">Khối </w:t>
                          </w:r>
                          <w:r>
                            <w:rPr>
                              <w:rFonts w:asciiTheme="majorHAnsi" w:hAnsiTheme="majorHAnsi" w:cstheme="majorHAnsi"/>
                              <w:color w:val="000000" w:themeColor="text1"/>
                              <w:lang w:val="en-US"/>
                            </w:rPr>
                            <w:t>Digital</w:t>
                          </w:r>
                        </w:p>
                        <w:p w14:paraId="49AAF22B" w14:textId="77777777" w:rsidR="001A79A6" w:rsidRPr="009D2192" w:rsidRDefault="001A79A6"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w:t>
                          </w:r>
                          <w:r>
                            <w:rPr>
                              <w:rFonts w:asciiTheme="majorHAnsi" w:hAnsiTheme="majorHAnsi" w:cstheme="majorHAnsi"/>
                              <w:color w:val="000000" w:themeColor="text1"/>
                            </w:rPr>
                            <w:t>digital</w:t>
                          </w:r>
                          <w:r w:rsidRPr="009D2192">
                            <w:rPr>
                              <w:rFonts w:asciiTheme="majorHAnsi" w:hAnsiTheme="majorHAnsi" w:cstheme="majorHAnsi"/>
                              <w:color w:val="000000" w:themeColor="text1"/>
                            </w:rPr>
                            <w:t>.c)</w:t>
                          </w:r>
                        </w:p>
                      </w:txbxContent>
                    </v:textbox>
                  </v:rect>
                  <v:rect id="Rectangle 51" o:spid="_x0000_s1063" style="position:absolute;left:-7433;top:-11607;width:5679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IBMIA&#10;AADbAAAADwAAAGRycy9kb3ducmV2LnhtbESPUWvCQBCE3wv+h2OFvtWLgVpJPaUIoigUGvsDlrs1&#10;ic3thdyqsb++Vyj0cZiZb5jFavCtulIfm8AGppMMFLENruHKwOdx8zQHFQXZYRuYDNwpwmo5elhg&#10;4cKNP+haSqUShGOBBmqRrtA62po8xknoiJN3Cr1HSbKvtOvxluC+1XmWzbTHhtNCjR2ta7Jf5cUb&#10;KPOcXgTDtz7vLzIcttHbd2vM43h4ewUlNMh/+K+9cwaep/D7Jf0A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YgEwgAAANsAAAAPAAAAAAAAAAAAAAAAAJgCAABkcnMvZG93&#10;bnJldi54bWxQSwUGAAAAAAQABAD1AAAAhwMAAAAA&#10;" fillcolor="red" strokecolor="red" strokeweight="1pt">
                    <v:textbox>
                      <w:txbxContent>
                        <w:p w14:paraId="68D9D964" w14:textId="77777777" w:rsidR="001A79A6" w:rsidRPr="00D0634D" w:rsidRDefault="001A79A6" w:rsidP="0003217F">
                          <w:pPr>
                            <w:jc w:val="center"/>
                            <w:rPr>
                              <w:rFonts w:asciiTheme="majorHAnsi" w:hAnsiTheme="majorHAnsi" w:cstheme="majorHAnsi"/>
                              <w:color w:val="FFFFFF" w:themeColor="background1"/>
                            </w:rPr>
                          </w:pPr>
                          <w:r w:rsidRPr="00D0634D">
                            <w:rPr>
                              <w:rFonts w:asciiTheme="majorHAnsi" w:hAnsiTheme="majorHAnsi" w:cstheme="majorHAnsi"/>
                              <w:color w:val="FFFFFF" w:themeColor="background1"/>
                            </w:rPr>
                            <w:t>Chương trình chính (main.c)</w:t>
                          </w:r>
                        </w:p>
                      </w:txbxContent>
                    </v:textbox>
                  </v:rect>
                </v:group>
                <w10:wrap type="topAndBottom"/>
              </v:group>
            </w:pict>
          </mc:Fallback>
        </mc:AlternateContent>
      </w:r>
      <w:r w:rsidR="004B1F44" w:rsidRPr="00466BD7">
        <w:rPr>
          <w:rFonts w:asciiTheme="majorHAnsi" w:hAnsiTheme="majorHAnsi" w:cstheme="majorHAnsi"/>
        </w:rPr>
        <w:t>Để thuận tiện cho quá trình phát triể</w:t>
      </w:r>
      <w:r w:rsidR="00C05A4E" w:rsidRPr="00466BD7">
        <w:rPr>
          <w:rFonts w:asciiTheme="majorHAnsi" w:hAnsiTheme="majorHAnsi" w:cstheme="majorHAnsi"/>
        </w:rPr>
        <w:t>n mã nguồ</w:t>
      </w:r>
      <w:r w:rsidR="004B1F44" w:rsidRPr="00466BD7">
        <w:rPr>
          <w:rFonts w:asciiTheme="majorHAnsi" w:hAnsiTheme="majorHAnsi" w:cstheme="majorHAnsi"/>
        </w:rPr>
        <w:t>n cũng như kiểm lỗi và thu thập kết quả điều khiển, nhóm đã thiết kế mô hình phần mền như sau:</w:t>
      </w:r>
    </w:p>
    <w:p w14:paraId="5BD1FBBB" w14:textId="7290B1DD" w:rsidR="00F21DD2" w:rsidRPr="00466BD7" w:rsidRDefault="00F21DD2">
      <w:pPr>
        <w:rPr>
          <w:rFonts w:asciiTheme="majorHAnsi" w:hAnsiTheme="majorHAnsi" w:cstheme="majorHAnsi"/>
          <w:lang w:val="en-US"/>
        </w:rPr>
      </w:pPr>
    </w:p>
    <w:p w14:paraId="6E4136E7" w14:textId="4422B87E" w:rsidR="004B1F44" w:rsidRPr="00466BD7" w:rsidRDefault="00F21DD2" w:rsidP="00D0634D">
      <w:pPr>
        <w:ind w:firstLine="720"/>
        <w:rPr>
          <w:rFonts w:asciiTheme="majorHAnsi" w:hAnsiTheme="majorHAnsi" w:cstheme="majorHAnsi"/>
        </w:rPr>
      </w:pPr>
      <w:r w:rsidRPr="00466BD7">
        <w:rPr>
          <w:rFonts w:asciiTheme="majorHAnsi" w:hAnsiTheme="majorHAnsi" w:cstheme="majorHAnsi"/>
        </w:rPr>
        <w:t>Chi tiết từng khối sẽ đượ</w:t>
      </w:r>
      <w:r w:rsidR="00566C56" w:rsidRPr="00466BD7">
        <w:rPr>
          <w:rFonts w:asciiTheme="majorHAnsi" w:hAnsiTheme="majorHAnsi" w:cstheme="majorHAnsi"/>
        </w:rPr>
        <w:t>c trình bày nga</w:t>
      </w:r>
      <w:r w:rsidRPr="00466BD7">
        <w:rPr>
          <w:rFonts w:asciiTheme="majorHAnsi" w:hAnsiTheme="majorHAnsi" w:cstheme="majorHAnsi"/>
        </w:rPr>
        <w:t>y sau đây.</w:t>
      </w:r>
      <w:r w:rsidR="00AC4199" w:rsidRPr="00466BD7">
        <w:rPr>
          <w:rFonts w:asciiTheme="majorHAnsi" w:hAnsiTheme="majorHAnsi" w:cstheme="majorHAnsi"/>
        </w:rPr>
        <w:t xml:space="preserve"> Việc trình bày chỉ mô tả hoạt động và vai trò của từng khối trong mã nguồn, bao gồm liệt kê các hàm chính yếu trong khối (mô tả chi tiết tính năng của hàm sẽ được trình bày ở phần phụ lục).</w:t>
      </w:r>
    </w:p>
    <w:p w14:paraId="4D93A3AB" w14:textId="059D4074" w:rsidR="00566C56" w:rsidRPr="00466BD7" w:rsidRDefault="00566C56" w:rsidP="00D0634D">
      <w:pPr>
        <w:pStyle w:val="ListParagraph"/>
        <w:numPr>
          <w:ilvl w:val="0"/>
          <w:numId w:val="3"/>
        </w:numPr>
        <w:ind w:left="360" w:hanging="90"/>
        <w:rPr>
          <w:rFonts w:asciiTheme="majorHAnsi" w:hAnsiTheme="majorHAnsi" w:cstheme="majorHAnsi"/>
        </w:rPr>
      </w:pPr>
      <w:r w:rsidRPr="00466BD7">
        <w:rPr>
          <w:rFonts w:asciiTheme="majorHAnsi" w:hAnsiTheme="majorHAnsi" w:cstheme="majorHAnsi"/>
        </w:rPr>
        <w:t>Lớp thấp nhất của hệ thống nằm ở khối system, khối system được hiện thực qua file mã nguồn system.c, Khối system sẽ khai báo các thanh ghi dùng để khởi tạo hệ thống, bao gồ</w:t>
      </w:r>
      <w:r w:rsidR="00AC4199" w:rsidRPr="00466BD7">
        <w:rPr>
          <w:rFonts w:asciiTheme="majorHAnsi" w:hAnsiTheme="majorHAnsi" w:cstheme="majorHAnsi"/>
        </w:rPr>
        <w:t xml:space="preserve">m khai báo các port sử dụng trên vi điều khiển, khai báo timer </w:t>
      </w:r>
      <w:r w:rsidR="00106EFE" w:rsidRPr="00466BD7">
        <w:rPr>
          <w:rFonts w:asciiTheme="majorHAnsi" w:hAnsiTheme="majorHAnsi" w:cstheme="majorHAnsi"/>
        </w:rPr>
        <w:t xml:space="preserve">(hàm setup()) </w:t>
      </w:r>
      <w:r w:rsidR="00AC4199" w:rsidRPr="00466BD7">
        <w:rPr>
          <w:rFonts w:asciiTheme="majorHAnsi" w:hAnsiTheme="majorHAnsi" w:cstheme="majorHAnsi"/>
        </w:rPr>
        <w:t>và các hàm lấy thời gian của hệ thống ( gồm hàm millis(), micros(), ticks()</w:t>
      </w:r>
      <w:r w:rsidR="00106EFE" w:rsidRPr="00466BD7">
        <w:rPr>
          <w:rFonts w:asciiTheme="majorHAnsi" w:hAnsiTheme="majorHAnsi" w:cstheme="majorHAnsi"/>
        </w:rPr>
        <w:t>) khởi tạo các mode cho giao tiếp uart, khởi tạo pwm và khởi tạo i2c để giao tiếp với cảm biến.</w:t>
      </w:r>
    </w:p>
    <w:p w14:paraId="0AA980DA" w14:textId="1F870D72" w:rsidR="00106EFE" w:rsidRPr="00466BD7" w:rsidRDefault="00106EFE" w:rsidP="00E930CC">
      <w:pPr>
        <w:ind w:left="270" w:firstLine="450"/>
        <w:rPr>
          <w:rFonts w:asciiTheme="majorHAnsi" w:hAnsiTheme="majorHAnsi" w:cstheme="majorHAnsi"/>
        </w:rPr>
      </w:pPr>
      <w:r w:rsidRPr="00466BD7">
        <w:rPr>
          <w:rFonts w:asciiTheme="majorHAnsi" w:hAnsiTheme="majorHAnsi" w:cstheme="majorHAnsi"/>
        </w:rPr>
        <w:t xml:space="preserve">Khối system còn cung cấp các macro và define dùng trong cho hệ thống (thông qua include file system.h), ví dụ như </w:t>
      </w:r>
      <w:r w:rsidR="00E47A99" w:rsidRPr="00466BD7">
        <w:rPr>
          <w:rFonts w:asciiTheme="majorHAnsi" w:hAnsiTheme="majorHAnsi" w:cstheme="majorHAnsi"/>
        </w:rPr>
        <w:t xml:space="preserve">MIN, MAX, ABS, FILTER, </w:t>
      </w:r>
      <w:r w:rsidRPr="00466BD7">
        <w:rPr>
          <w:rFonts w:asciiTheme="majorHAnsi" w:hAnsiTheme="majorHAnsi" w:cstheme="majorHAnsi"/>
        </w:rPr>
        <w:t>F_CPU, DEBUG, ROLL, PITH, YALL...</w:t>
      </w:r>
    </w:p>
    <w:p w14:paraId="40093557" w14:textId="3409B548" w:rsidR="00106EFE" w:rsidRPr="00466BD7" w:rsidRDefault="00EF27B1" w:rsidP="00D40771">
      <w:pPr>
        <w:pStyle w:val="ListParagraph"/>
        <w:numPr>
          <w:ilvl w:val="0"/>
          <w:numId w:val="3"/>
        </w:numPr>
        <w:ind w:left="270" w:firstLine="90"/>
        <w:rPr>
          <w:rFonts w:asciiTheme="majorHAnsi" w:hAnsiTheme="majorHAnsi" w:cstheme="majorHAnsi"/>
        </w:rPr>
      </w:pPr>
      <w:r w:rsidRPr="00466BD7">
        <w:rPr>
          <w:rFonts w:asciiTheme="majorHAnsi" w:hAnsiTheme="majorHAnsi" w:cstheme="majorHAnsi"/>
        </w:rPr>
        <w:t xml:space="preserve">Phần cảm biến bao gồm các khối I2C, Sensor và Filter, thứ tự từ thấp đến cao như trong </w:t>
      </w:r>
      <w:r w:rsidRPr="00466BD7">
        <w:rPr>
          <w:rFonts w:asciiTheme="majorHAnsi" w:hAnsiTheme="majorHAnsi" w:cstheme="majorHAnsi"/>
          <w:color w:val="FF0000"/>
        </w:rPr>
        <w:t>hình vẽ (số mấy)</w:t>
      </w:r>
      <w:r w:rsidRPr="00466BD7">
        <w:rPr>
          <w:rFonts w:asciiTheme="majorHAnsi" w:hAnsiTheme="majorHAnsi" w:cstheme="majorHAnsi"/>
        </w:rPr>
        <w:t xml:space="preserve">, nhiệm vụ của phần cảm biến là trả về góc lệch của đối tượng, góc lệch này cần phải chính xác, ổn định, không bị nhiễu bởi các rung lắc. Để hiện thực nên </w:t>
      </w:r>
      <w:r w:rsidR="00D40771" w:rsidRPr="00466BD7">
        <w:rPr>
          <w:rFonts w:asciiTheme="majorHAnsi" w:hAnsiTheme="majorHAnsi" w:cstheme="majorHAnsi"/>
        </w:rPr>
        <w:t>phần</w:t>
      </w:r>
      <w:r w:rsidRPr="00466BD7">
        <w:rPr>
          <w:rFonts w:asciiTheme="majorHAnsi" w:hAnsiTheme="majorHAnsi" w:cstheme="majorHAnsi"/>
        </w:rPr>
        <w:t xml:space="preserve"> này, nhóm </w:t>
      </w:r>
      <w:r w:rsidR="00D40771" w:rsidRPr="00466BD7">
        <w:rPr>
          <w:rFonts w:asciiTheme="majorHAnsi" w:hAnsiTheme="majorHAnsi" w:cstheme="majorHAnsi"/>
        </w:rPr>
        <w:t>chia thành 3 khối nhỏ để phân chia công việc rõ ràng, cụ thể:</w:t>
      </w:r>
    </w:p>
    <w:p w14:paraId="07D290CD" w14:textId="5E289457" w:rsidR="00D40771" w:rsidRPr="00466BD7" w:rsidRDefault="00D40771" w:rsidP="00A64456">
      <w:pPr>
        <w:pStyle w:val="ListParagraph"/>
        <w:numPr>
          <w:ilvl w:val="1"/>
          <w:numId w:val="3"/>
        </w:numPr>
        <w:rPr>
          <w:rFonts w:asciiTheme="majorHAnsi" w:hAnsiTheme="majorHAnsi" w:cstheme="majorHAnsi"/>
        </w:rPr>
      </w:pPr>
      <w:r w:rsidRPr="00466BD7">
        <w:rPr>
          <w:rFonts w:asciiTheme="majorHAnsi" w:hAnsiTheme="majorHAnsi" w:cstheme="majorHAnsi"/>
        </w:rPr>
        <w:t xml:space="preserve">Khối I2C (file </w:t>
      </w:r>
      <w:r w:rsidRPr="00466BD7">
        <w:rPr>
          <w:rFonts w:asciiTheme="majorHAnsi" w:hAnsiTheme="majorHAnsi" w:cstheme="majorHAnsi"/>
          <w:color w:val="000000" w:themeColor="text1"/>
        </w:rPr>
        <w:t>i2cMaster.c</w:t>
      </w:r>
      <w:r w:rsidR="00E86DAD" w:rsidRPr="00466BD7">
        <w:rPr>
          <w:rFonts w:asciiTheme="majorHAnsi" w:hAnsiTheme="majorHAnsi" w:cstheme="majorHAnsi"/>
          <w:color w:val="000000" w:themeColor="text1"/>
        </w:rPr>
        <w:t>) sẽ hiện thực các hàm I2C để giao tiếp với cảm biến</w:t>
      </w:r>
      <w:r w:rsidR="00A64456" w:rsidRPr="00466BD7">
        <w:rPr>
          <w:rFonts w:asciiTheme="majorHAnsi" w:hAnsiTheme="majorHAnsi" w:cstheme="majorHAnsi"/>
          <w:color w:val="000000" w:themeColor="text1"/>
        </w:rPr>
        <w:t xml:space="preserve"> (ví dụ như hàm i2c_writeReg(),i2c_getSixRawADC(),i2c_readReg16()...) các hàm này đọc dữ liệu sẽ được trả về từ cảm biến.</w:t>
      </w:r>
    </w:p>
    <w:p w14:paraId="0BBAA64E" w14:textId="3BA959C1" w:rsidR="00A64456" w:rsidRPr="00466BD7" w:rsidRDefault="00A64456" w:rsidP="00A64456">
      <w:pPr>
        <w:pStyle w:val="ListParagraph"/>
        <w:numPr>
          <w:ilvl w:val="1"/>
          <w:numId w:val="3"/>
        </w:numPr>
        <w:rPr>
          <w:rFonts w:asciiTheme="majorHAnsi" w:hAnsiTheme="majorHAnsi" w:cstheme="majorHAnsi"/>
        </w:rPr>
      </w:pPr>
      <w:r w:rsidRPr="00466BD7">
        <w:rPr>
          <w:rFonts w:asciiTheme="majorHAnsi" w:hAnsiTheme="majorHAnsi" w:cstheme="majorHAnsi"/>
          <w:color w:val="000000" w:themeColor="text1"/>
        </w:rPr>
        <w:t>Việc đọc các hàm này được thực hiện qua khối Sensor (mpu6050.c), dữ liệu đọc được là dữ liệu thô, chưa qua xử lý và cần được filter bởi khố</w:t>
      </w:r>
      <w:r w:rsidR="001F4569" w:rsidRPr="00466BD7">
        <w:rPr>
          <w:rFonts w:asciiTheme="majorHAnsi" w:hAnsiTheme="majorHAnsi" w:cstheme="majorHAnsi"/>
          <w:color w:val="000000" w:themeColor="text1"/>
        </w:rPr>
        <w:t>i Filter.</w:t>
      </w:r>
    </w:p>
    <w:p w14:paraId="4C38D753" w14:textId="1B37C076" w:rsidR="001F4569" w:rsidRPr="00466BD7" w:rsidRDefault="001F4569" w:rsidP="00A64456">
      <w:pPr>
        <w:pStyle w:val="ListParagraph"/>
        <w:numPr>
          <w:ilvl w:val="1"/>
          <w:numId w:val="3"/>
        </w:numPr>
        <w:rPr>
          <w:rFonts w:asciiTheme="majorHAnsi" w:hAnsiTheme="majorHAnsi" w:cstheme="majorHAnsi"/>
        </w:rPr>
      </w:pPr>
      <w:r w:rsidRPr="00466BD7">
        <w:rPr>
          <w:rFonts w:asciiTheme="majorHAnsi" w:hAnsiTheme="majorHAnsi" w:cstheme="majorHAnsi"/>
          <w:color w:val="000000" w:themeColor="text1"/>
        </w:rPr>
        <w:lastRenderedPageBreak/>
        <w:t>Khối Filter hiện thực qua file imu.c, ở đây sẽ dùng hàm imuCalculate() để lọc đi dữ liệu nhiễu, việc lọc dữ liệu này đã được trình bày ở phần 2.1.2</w:t>
      </w:r>
    </w:p>
    <w:p w14:paraId="10BAC468" w14:textId="40718D6A" w:rsidR="00876F1F" w:rsidRPr="00466BD7" w:rsidRDefault="001F4569" w:rsidP="001F4569">
      <w:pPr>
        <w:pStyle w:val="ListParagraph"/>
        <w:numPr>
          <w:ilvl w:val="0"/>
          <w:numId w:val="3"/>
        </w:numPr>
        <w:ind w:left="360" w:firstLine="0"/>
        <w:rPr>
          <w:rFonts w:asciiTheme="majorHAnsi" w:hAnsiTheme="majorHAnsi" w:cstheme="majorHAnsi"/>
        </w:rPr>
      </w:pPr>
      <w:r w:rsidRPr="00466BD7">
        <w:rPr>
          <w:rFonts w:asciiTheme="majorHAnsi" w:hAnsiTheme="majorHAnsi" w:cstheme="majorHAnsi"/>
        </w:rPr>
        <w:t>Khối digial là khối phụ, dùng để điều khiển đèn led thông báo, việc thông báo bằng đền led sẽ có lợi cho việc giám sát khi cho chạy hệ thống thực tế, nó là tín hiệu báo lỗi cực kỳ hữu ích.</w:t>
      </w:r>
    </w:p>
    <w:p w14:paraId="436703E1" w14:textId="77777777" w:rsidR="005477E9" w:rsidRPr="00466BD7" w:rsidRDefault="005477E9" w:rsidP="005477E9">
      <w:pPr>
        <w:pStyle w:val="ListParagraph"/>
        <w:ind w:left="360"/>
        <w:rPr>
          <w:rFonts w:asciiTheme="majorHAnsi" w:hAnsiTheme="majorHAnsi" w:cstheme="majorHAnsi"/>
        </w:rPr>
      </w:pPr>
    </w:p>
    <w:p w14:paraId="44DF2A96" w14:textId="048F6122" w:rsidR="001F4569" w:rsidRPr="00466BD7" w:rsidRDefault="001F4569" w:rsidP="001F4569">
      <w:pPr>
        <w:pStyle w:val="ListParagraph"/>
        <w:numPr>
          <w:ilvl w:val="0"/>
          <w:numId w:val="3"/>
        </w:numPr>
        <w:ind w:left="360" w:firstLine="0"/>
        <w:rPr>
          <w:rFonts w:asciiTheme="majorHAnsi" w:hAnsiTheme="majorHAnsi" w:cstheme="majorHAnsi"/>
        </w:rPr>
      </w:pPr>
      <w:r w:rsidRPr="00466BD7">
        <w:rPr>
          <w:rFonts w:asciiTheme="majorHAnsi" w:hAnsiTheme="majorHAnsi" w:cstheme="majorHAnsi"/>
        </w:rPr>
        <w:t>Một phần quan trọng của hệ thống nữa là phần Debug, phần này có nhiệm vụ rất nhiều trong quá trình phát triển mã cho hệ thống</w:t>
      </w:r>
      <w:r w:rsidR="005477E9" w:rsidRPr="00466BD7">
        <w:rPr>
          <w:rFonts w:asciiTheme="majorHAnsi" w:hAnsiTheme="majorHAnsi" w:cstheme="majorHAnsi"/>
        </w:rPr>
        <w:t>, để module Debug có thể hoạt động cần thiết lập tùy chọn ở  compiler setting là –D DEBUG. Trong phần Debug có các khối nhỏ bao gồm: Khối Serial và khối Debug.</w:t>
      </w:r>
    </w:p>
    <w:p w14:paraId="58C1A9E6" w14:textId="4CF99522" w:rsidR="005477E9" w:rsidRPr="00466BD7" w:rsidRDefault="005477E9" w:rsidP="005477E9">
      <w:pPr>
        <w:pStyle w:val="ListParagraph"/>
        <w:numPr>
          <w:ilvl w:val="1"/>
          <w:numId w:val="3"/>
        </w:numPr>
        <w:rPr>
          <w:rFonts w:asciiTheme="majorHAnsi" w:hAnsiTheme="majorHAnsi" w:cstheme="majorHAnsi"/>
        </w:rPr>
      </w:pPr>
      <w:r w:rsidRPr="00466BD7">
        <w:rPr>
          <w:rFonts w:asciiTheme="majorHAnsi" w:hAnsiTheme="majorHAnsi" w:cstheme="majorHAnsi"/>
        </w:rPr>
        <w:t xml:space="preserve">Khối Serial hiện thực ở file serial.c, trong file này nhóm hiện thực nên các hàm </w:t>
      </w:r>
      <w:r w:rsidR="00A458D1" w:rsidRPr="00466BD7">
        <w:rPr>
          <w:rFonts w:asciiTheme="majorHAnsi" w:hAnsiTheme="majorHAnsi" w:cstheme="majorHAnsi"/>
        </w:rPr>
        <w:t>cơ bản như serialWriteChar() serialReadChar(). Các hàm cơ bản này sẽ ghi hay đọc dữ liệu vào queue, chuẩn giao tiếp uart cho tốc độ truyền nhận không cao vì vậy cần một queue để dữ liệu được buffering trước khi truyền, tránh trường hợp hệ thống bị lỗi khi truyền dữ liệu quá nhiều. Với thiết lập tốc độ truyền (baud rate) 115200</w:t>
      </w:r>
      <w:r w:rsidR="00877244" w:rsidRPr="00466BD7">
        <w:rPr>
          <w:rFonts w:asciiTheme="majorHAnsi" w:hAnsiTheme="majorHAnsi" w:cstheme="majorHAnsi"/>
        </w:rPr>
        <w:t xml:space="preserve"> thì mỗi giây ...</w:t>
      </w:r>
    </w:p>
    <w:p w14:paraId="2DD484DB" w14:textId="324C1590" w:rsidR="00877244" w:rsidRPr="00466BD7" w:rsidRDefault="00877244" w:rsidP="00877244">
      <w:pPr>
        <w:pStyle w:val="ListParagraph"/>
        <w:numPr>
          <w:ilvl w:val="2"/>
          <w:numId w:val="3"/>
        </w:numPr>
        <w:rPr>
          <w:rFonts w:asciiTheme="majorHAnsi" w:hAnsiTheme="majorHAnsi" w:cstheme="majorHAnsi"/>
        </w:rPr>
      </w:pPr>
      <w:r w:rsidRPr="00466BD7">
        <w:rPr>
          <w:rFonts w:asciiTheme="majorHAnsi" w:hAnsiTheme="majorHAnsi" w:cstheme="majorHAnsi"/>
        </w:rPr>
        <w:t>Khối serial còn override hàm printf() trong C để việc xuất dữ liệu thêm dễ dàng.</w:t>
      </w:r>
    </w:p>
    <w:p w14:paraId="2BE400D7" w14:textId="2052C256" w:rsidR="00877244" w:rsidRPr="00466BD7" w:rsidRDefault="00877244" w:rsidP="00877244">
      <w:pPr>
        <w:pStyle w:val="ListParagraph"/>
        <w:numPr>
          <w:ilvl w:val="1"/>
          <w:numId w:val="3"/>
        </w:numPr>
        <w:rPr>
          <w:rFonts w:asciiTheme="majorHAnsi" w:hAnsiTheme="majorHAnsi" w:cstheme="majorHAnsi"/>
        </w:rPr>
      </w:pPr>
      <w:r w:rsidRPr="00466BD7">
        <w:rPr>
          <w:rFonts w:asciiTheme="majorHAnsi" w:hAnsiTheme="majorHAnsi" w:cstheme="majorHAnsi"/>
        </w:rPr>
        <w:t xml:space="preserve">Ở file </w:t>
      </w:r>
      <w:r w:rsidRPr="00466BD7">
        <w:rPr>
          <w:rFonts w:asciiTheme="majorHAnsi" w:hAnsiTheme="majorHAnsi" w:cstheme="majorHAnsi"/>
          <w:color w:val="000000" w:themeColor="text1"/>
        </w:rPr>
        <w:t>monitor</w:t>
      </w:r>
      <w:r w:rsidRPr="00466BD7">
        <w:rPr>
          <w:rFonts w:asciiTheme="majorHAnsi" w:hAnsiTheme="majorHAnsi" w:cstheme="majorHAnsi"/>
        </w:rPr>
        <w:t>.c là khối Debug, khối này sẽ nhận dữ liệu điều khiển từ máy tính và sau đó thực hiện các hàm đã được định nghĩa trước.</w:t>
      </w:r>
      <w:r w:rsidR="007B187C" w:rsidRPr="00466BD7">
        <w:rPr>
          <w:rFonts w:asciiTheme="majorHAnsi" w:hAnsiTheme="majorHAnsi" w:cstheme="majorHAnsi"/>
        </w:rPr>
        <w:t xml:space="preserve"> Ví dụ một số hàm cơ bả</w:t>
      </w:r>
      <w:r w:rsidR="00B90CB2" w:rsidRPr="00466BD7">
        <w:rPr>
          <w:rFonts w:asciiTheme="majorHAnsi" w:hAnsiTheme="majorHAnsi" w:cstheme="majorHAnsi"/>
        </w:rPr>
        <w:t>n như ver, help, wr, Lệnh help sẽ xuất ra một số thông tin hướng dẫn:</w:t>
      </w:r>
    </w:p>
    <w:p w14:paraId="3D4938BF" w14:textId="4131DC24" w:rsidR="007B187C" w:rsidRPr="00466BD7" w:rsidRDefault="00B90CB2" w:rsidP="007B187C">
      <w:pPr>
        <w:ind w:left="720"/>
        <w:rPr>
          <w:rFonts w:asciiTheme="majorHAnsi" w:hAnsiTheme="majorHAnsi" w:cstheme="majorHAnsi"/>
        </w:rPr>
      </w:pPr>
      <w:r w:rsidRPr="00466BD7">
        <w:rPr>
          <w:rFonts w:asciiTheme="majorHAnsi" w:hAnsiTheme="majorHAnsi" w:cstheme="majorHAnsi"/>
          <w:color w:val="FF0000"/>
        </w:rPr>
        <w:t xml:space="preserve">//Todo add screenshoot </w:t>
      </w:r>
    </w:p>
    <w:p w14:paraId="37DD3BBB" w14:textId="6012543D" w:rsidR="007B187C" w:rsidRPr="00466BD7" w:rsidRDefault="007B187C" w:rsidP="007B187C">
      <w:pPr>
        <w:pStyle w:val="ListParagraph"/>
        <w:numPr>
          <w:ilvl w:val="2"/>
          <w:numId w:val="3"/>
        </w:numPr>
        <w:rPr>
          <w:rFonts w:asciiTheme="majorHAnsi" w:hAnsiTheme="majorHAnsi" w:cstheme="majorHAnsi"/>
        </w:rPr>
      </w:pPr>
      <w:r w:rsidRPr="00466BD7">
        <w:rPr>
          <w:rFonts w:asciiTheme="majorHAnsi" w:hAnsiTheme="majorHAnsi" w:cstheme="majorHAnsi"/>
        </w:rPr>
        <w:t>Thuộc tính của các lệnh điều khiển:</w:t>
      </w:r>
    </w:p>
    <w:p w14:paraId="00448797" w14:textId="53A079B7" w:rsidR="007B187C" w:rsidRPr="00466BD7" w:rsidRDefault="007B187C" w:rsidP="007B187C">
      <w:pPr>
        <w:pStyle w:val="ListParagraph"/>
        <w:numPr>
          <w:ilvl w:val="3"/>
          <w:numId w:val="3"/>
        </w:numPr>
        <w:rPr>
          <w:rFonts w:asciiTheme="majorHAnsi" w:hAnsiTheme="majorHAnsi" w:cstheme="majorHAnsi"/>
        </w:rPr>
      </w:pPr>
      <w:r w:rsidRPr="00466BD7">
        <w:rPr>
          <w:rFonts w:asciiTheme="majorHAnsi" w:hAnsiTheme="majorHAnsi" w:cstheme="majorHAnsi"/>
        </w:rPr>
        <w:t>Độ dài lệnh bao gồm cả đối số: CMD_SIZE 32</w:t>
      </w:r>
    </w:p>
    <w:p w14:paraId="3D349925" w14:textId="3350ACFF" w:rsidR="007B187C" w:rsidRPr="00466BD7" w:rsidRDefault="007B187C" w:rsidP="007B187C">
      <w:pPr>
        <w:pStyle w:val="ListParagraph"/>
        <w:numPr>
          <w:ilvl w:val="3"/>
          <w:numId w:val="3"/>
        </w:numPr>
        <w:rPr>
          <w:rFonts w:asciiTheme="majorHAnsi" w:hAnsiTheme="majorHAnsi" w:cstheme="majorHAnsi"/>
        </w:rPr>
      </w:pPr>
      <w:r w:rsidRPr="00466BD7">
        <w:rPr>
          <w:rFonts w:asciiTheme="majorHAnsi" w:hAnsiTheme="majorHAnsi" w:cstheme="majorHAnsi"/>
        </w:rPr>
        <w:t>Đối số là kiễu dữ liệu float</w:t>
      </w:r>
    </w:p>
    <w:p w14:paraId="390987C2" w14:textId="10AAB474" w:rsidR="007B187C" w:rsidRPr="00466BD7" w:rsidRDefault="007B187C" w:rsidP="007B187C">
      <w:pPr>
        <w:pStyle w:val="ListParagraph"/>
        <w:numPr>
          <w:ilvl w:val="3"/>
          <w:numId w:val="3"/>
        </w:numPr>
        <w:rPr>
          <w:rFonts w:asciiTheme="majorHAnsi" w:hAnsiTheme="majorHAnsi" w:cstheme="majorHAnsi"/>
        </w:rPr>
      </w:pPr>
      <w:r w:rsidRPr="00466BD7">
        <w:rPr>
          <w:rFonts w:asciiTheme="majorHAnsi" w:hAnsiTheme="majorHAnsi" w:cstheme="majorHAnsi"/>
        </w:rPr>
        <w:t>Số lượng tối đa của đối số: MAX_PARMS 8</w:t>
      </w:r>
    </w:p>
    <w:p w14:paraId="4E6A50AC" w14:textId="7FD990D7" w:rsidR="007B187C" w:rsidRPr="00466BD7" w:rsidRDefault="007B187C" w:rsidP="007B187C">
      <w:pPr>
        <w:pStyle w:val="ListParagraph"/>
        <w:numPr>
          <w:ilvl w:val="3"/>
          <w:numId w:val="3"/>
        </w:numPr>
        <w:rPr>
          <w:rFonts w:asciiTheme="majorHAnsi" w:hAnsiTheme="majorHAnsi" w:cstheme="majorHAnsi"/>
        </w:rPr>
      </w:pPr>
      <w:r w:rsidRPr="00466BD7">
        <w:rPr>
          <w:rFonts w:asciiTheme="majorHAnsi" w:hAnsiTheme="majorHAnsi" w:cstheme="majorHAnsi"/>
        </w:rPr>
        <w:t>Độ dài một lệnh tối đa: PARMS_SIZE 8</w:t>
      </w:r>
    </w:p>
    <w:p w14:paraId="754A4F87" w14:textId="30D71AE2" w:rsidR="00397D15" w:rsidRPr="00466BD7" w:rsidRDefault="00B90CB2" w:rsidP="00B90CB2">
      <w:pPr>
        <w:pStyle w:val="ListParagraph"/>
        <w:numPr>
          <w:ilvl w:val="0"/>
          <w:numId w:val="3"/>
        </w:numPr>
        <w:rPr>
          <w:rFonts w:asciiTheme="majorHAnsi" w:hAnsiTheme="majorHAnsi" w:cstheme="majorHAnsi"/>
        </w:rPr>
      </w:pPr>
      <w:r w:rsidRPr="00466BD7">
        <w:rPr>
          <w:rFonts w:asciiTheme="majorHAnsi" w:hAnsiTheme="majorHAnsi" w:cstheme="majorHAnsi"/>
        </w:rPr>
        <w:t>File main.c là file chương trình chính chứa hàm main của hệ thống, file này và bao gồm file main.h sẽ chữa các biến extern để sử dụng cho toàn bộ các file khác trong chương trình.</w:t>
      </w:r>
    </w:p>
    <w:p w14:paraId="21D34A8C" w14:textId="5DB8FE59" w:rsidR="00564CFF" w:rsidRPr="00466BD7" w:rsidRDefault="00564CFF" w:rsidP="00564CFF">
      <w:pPr>
        <w:ind w:left="360"/>
        <w:rPr>
          <w:rFonts w:asciiTheme="majorHAnsi" w:hAnsiTheme="majorHAnsi" w:cstheme="majorHAnsi"/>
        </w:rPr>
      </w:pPr>
      <w:r w:rsidRPr="00466BD7">
        <w:rPr>
          <w:rFonts w:asciiTheme="majorHAnsi" w:hAnsiTheme="majorHAnsi" w:cstheme="majorHAnsi"/>
        </w:rPr>
        <w:t xml:space="preserve">Một phần quan trọng trong việc thiết kế phần mền cho hệ thống là việc tối ưu bộ nhớ cho vi điều khiển, chip atmega664p có bộ nhớ RAM và ROM giới hạn, cần file sắp xếp các biến, các struct, các constant vào các vùng nhớ hợp lý, nội dung này như đã được trình bày ở phần 2.3 Tối ưu hiệu năng hệ thống nhúng. </w:t>
      </w:r>
      <w:r w:rsidR="004E2152" w:rsidRPr="00466BD7">
        <w:rPr>
          <w:rFonts w:asciiTheme="majorHAnsi" w:hAnsiTheme="majorHAnsi" w:cstheme="majorHAnsi"/>
        </w:rPr>
        <w:t>Tiếp theo là số đồ</w:t>
      </w:r>
      <w:r w:rsidR="00B63958" w:rsidRPr="00466BD7">
        <w:rPr>
          <w:rFonts w:asciiTheme="majorHAnsi" w:hAnsiTheme="majorHAnsi" w:cstheme="majorHAnsi"/>
        </w:rPr>
        <w:t xml:space="preserve"> khối của code, bao gồm sơ đồ khối của chương trình chính, bộ lọc Complementary, bộ điều khiển PID, Serial debug và </w:t>
      </w:r>
      <w:r w:rsidR="0013664E" w:rsidRPr="00466BD7">
        <w:rPr>
          <w:rFonts w:asciiTheme="majorHAnsi" w:hAnsiTheme="majorHAnsi" w:cstheme="majorHAnsi"/>
        </w:rPr>
        <w:t>D</w:t>
      </w:r>
      <w:r w:rsidR="00B63958" w:rsidRPr="00466BD7">
        <w:rPr>
          <w:rFonts w:asciiTheme="majorHAnsi" w:hAnsiTheme="majorHAnsi" w:cstheme="majorHAnsi"/>
        </w:rPr>
        <w:t>igital.</w:t>
      </w:r>
    </w:p>
    <w:p w14:paraId="56E4347A" w14:textId="5E86BF7D" w:rsidR="004B1F44" w:rsidRPr="00466BD7" w:rsidRDefault="00365191" w:rsidP="004B1F44">
      <w:pPr>
        <w:rPr>
          <w:rFonts w:asciiTheme="majorHAnsi" w:hAnsiTheme="majorHAnsi" w:cstheme="majorHAnsi"/>
          <w:lang w:val="en-US"/>
        </w:rPr>
      </w:pPr>
      <w:r w:rsidRPr="00886642">
        <w:rPr>
          <w:rFonts w:asciiTheme="majorHAnsi" w:hAnsiTheme="majorHAnsi" w:cstheme="majorHAnsi"/>
          <w:highlight w:val="red"/>
          <w:lang w:val="en-US"/>
        </w:rPr>
        <w:t>//Todo add code diagram.</w:t>
      </w:r>
    </w:p>
    <w:p w14:paraId="0BBE1034" w14:textId="77777777" w:rsidR="00094C3C" w:rsidRPr="00466BD7" w:rsidRDefault="002871D7" w:rsidP="008B7F04">
      <w:pPr>
        <w:pStyle w:val="Heading3"/>
        <w:rPr>
          <w:rFonts w:cstheme="majorHAnsi"/>
        </w:rPr>
      </w:pPr>
      <w:r w:rsidRPr="00466BD7">
        <w:rPr>
          <w:rFonts w:cstheme="majorHAnsi"/>
        </w:rPr>
        <w:lastRenderedPageBreak/>
        <w:t>3.1.3</w:t>
      </w:r>
      <w:r w:rsidR="00094C3C" w:rsidRPr="00466BD7">
        <w:rPr>
          <w:rFonts w:cstheme="majorHAnsi"/>
        </w:rPr>
        <w:t xml:space="preserve"> Điều khiển 1 trục</w:t>
      </w:r>
    </w:p>
    <w:p w14:paraId="1580533D" w14:textId="77777777" w:rsidR="00094C3C" w:rsidRPr="00466BD7" w:rsidRDefault="002871D7" w:rsidP="008B7F04">
      <w:pPr>
        <w:pStyle w:val="Heading3"/>
        <w:rPr>
          <w:rFonts w:cstheme="majorHAnsi"/>
        </w:rPr>
      </w:pPr>
      <w:r w:rsidRPr="00466BD7">
        <w:rPr>
          <w:rFonts w:cstheme="majorHAnsi"/>
        </w:rPr>
        <w:t>3.1.4</w:t>
      </w:r>
      <w:r w:rsidR="00094C3C" w:rsidRPr="00466BD7">
        <w:rPr>
          <w:rFonts w:cstheme="majorHAnsi"/>
        </w:rPr>
        <w:t xml:space="preserve"> Điều khiển 2 trục</w:t>
      </w:r>
    </w:p>
    <w:p w14:paraId="77061569" w14:textId="77777777" w:rsidR="00094C3C" w:rsidRPr="00466BD7" w:rsidRDefault="002871D7" w:rsidP="008B7F04">
      <w:pPr>
        <w:pStyle w:val="Heading3"/>
        <w:rPr>
          <w:rFonts w:cstheme="majorHAnsi"/>
        </w:rPr>
      </w:pPr>
      <w:r w:rsidRPr="00466BD7">
        <w:rPr>
          <w:rFonts w:cstheme="majorHAnsi"/>
        </w:rPr>
        <w:t>3.1.5</w:t>
      </w:r>
      <w:r w:rsidR="00094C3C" w:rsidRPr="00466BD7">
        <w:rPr>
          <w:rFonts w:cstheme="majorHAnsi"/>
        </w:rPr>
        <w:t xml:space="preserve"> Điều khiển 3 trục</w:t>
      </w:r>
    </w:p>
    <w:p w14:paraId="3F705D92" w14:textId="77777777" w:rsidR="00EC15B9" w:rsidRPr="00466BD7" w:rsidRDefault="00561B08" w:rsidP="00165871">
      <w:pPr>
        <w:pStyle w:val="Heading1"/>
        <w:rPr>
          <w:rFonts w:cstheme="majorHAnsi"/>
        </w:rPr>
      </w:pPr>
      <w:r w:rsidRPr="00466BD7">
        <w:rPr>
          <w:rFonts w:cstheme="majorHAnsi"/>
        </w:rPr>
        <w:t xml:space="preserve">Chương 4 </w:t>
      </w:r>
      <w:r w:rsidR="00EC15B9" w:rsidRPr="00466BD7">
        <w:rPr>
          <w:rFonts w:cstheme="majorHAnsi"/>
        </w:rPr>
        <w:t xml:space="preserve">Kết Quả Thử Nghiệm và </w:t>
      </w:r>
      <w:r w:rsidR="00165871" w:rsidRPr="00466BD7">
        <w:rPr>
          <w:rFonts w:cstheme="majorHAnsi"/>
        </w:rPr>
        <w:t>Tổng Kết</w:t>
      </w:r>
    </w:p>
    <w:p w14:paraId="54C290C4" w14:textId="77777777" w:rsidR="00561B08" w:rsidRPr="00466BD7" w:rsidRDefault="00561B08" w:rsidP="00561B08">
      <w:pPr>
        <w:pStyle w:val="Heading2"/>
        <w:rPr>
          <w:rFonts w:cstheme="majorHAnsi"/>
        </w:rPr>
      </w:pPr>
      <w:r w:rsidRPr="00466BD7">
        <w:rPr>
          <w:rFonts w:cstheme="majorHAnsi"/>
        </w:rPr>
        <w:t>4.1 Kết quả thử nghiệm</w:t>
      </w:r>
    </w:p>
    <w:p w14:paraId="47388A2A" w14:textId="77777777" w:rsidR="00561B08" w:rsidRPr="00466BD7" w:rsidRDefault="00561B08" w:rsidP="00561B08">
      <w:pPr>
        <w:pStyle w:val="Heading3"/>
        <w:rPr>
          <w:rFonts w:cstheme="majorHAnsi"/>
        </w:rPr>
      </w:pPr>
      <w:r w:rsidRPr="00466BD7">
        <w:rPr>
          <w:rFonts w:cstheme="majorHAnsi"/>
        </w:rPr>
        <w:t>4.1.1 Kết quả sử dụng bộ lọc</w:t>
      </w:r>
    </w:p>
    <w:p w14:paraId="5F195ABA" w14:textId="77777777" w:rsidR="00561B08" w:rsidRPr="00466BD7" w:rsidRDefault="00561B08" w:rsidP="00561B08">
      <w:pPr>
        <w:pStyle w:val="Heading4"/>
        <w:rPr>
          <w:rFonts w:cstheme="majorHAnsi"/>
        </w:rPr>
      </w:pPr>
      <w:r w:rsidRPr="00466BD7">
        <w:rPr>
          <w:rFonts w:cstheme="majorHAnsi"/>
        </w:rPr>
        <w:t>4.1.1.1 Không sử dụng bộ lọc</w:t>
      </w:r>
    </w:p>
    <w:p w14:paraId="6ABA79DE" w14:textId="77777777" w:rsidR="00561B08" w:rsidRPr="00466BD7" w:rsidRDefault="00561B08" w:rsidP="00561B08">
      <w:pPr>
        <w:pStyle w:val="Heading4"/>
        <w:rPr>
          <w:rFonts w:cstheme="majorHAnsi"/>
        </w:rPr>
      </w:pPr>
      <w:r w:rsidRPr="00466BD7">
        <w:rPr>
          <w:rFonts w:cstheme="majorHAnsi"/>
        </w:rPr>
        <w:t>4.1.1.2 Sử dụng bộ lọc Kalamn</w:t>
      </w:r>
    </w:p>
    <w:p w14:paraId="0EE233DC" w14:textId="77777777" w:rsidR="00561B08" w:rsidRPr="00466BD7" w:rsidRDefault="00561B08" w:rsidP="00561B08">
      <w:pPr>
        <w:pStyle w:val="Heading4"/>
        <w:rPr>
          <w:rFonts w:cstheme="majorHAnsi"/>
        </w:rPr>
      </w:pPr>
      <w:r w:rsidRPr="00466BD7">
        <w:rPr>
          <w:rFonts w:cstheme="majorHAnsi"/>
        </w:rPr>
        <w:t>4.1.2 Kết quả hoạt động của toàn hộ thống</w:t>
      </w:r>
    </w:p>
    <w:p w14:paraId="16EC3C37" w14:textId="77777777" w:rsidR="00561B08" w:rsidRPr="00466BD7" w:rsidRDefault="00561B08" w:rsidP="00561B08">
      <w:pPr>
        <w:pStyle w:val="Heading2"/>
        <w:rPr>
          <w:rFonts w:cstheme="majorHAnsi"/>
        </w:rPr>
      </w:pPr>
      <w:r w:rsidRPr="00466BD7">
        <w:rPr>
          <w:rFonts w:cstheme="majorHAnsi"/>
        </w:rPr>
        <w:t>4.2 Tổng Kết</w:t>
      </w:r>
    </w:p>
    <w:p w14:paraId="7FCED3C8" w14:textId="77777777" w:rsidR="00561B08" w:rsidRPr="00466BD7" w:rsidRDefault="00561B08" w:rsidP="00561B08">
      <w:pPr>
        <w:pStyle w:val="Heading3"/>
        <w:rPr>
          <w:rFonts w:cstheme="majorHAnsi"/>
        </w:rPr>
      </w:pPr>
      <w:r w:rsidRPr="00466BD7">
        <w:rPr>
          <w:rFonts w:cstheme="majorHAnsi"/>
        </w:rPr>
        <w:t>4.2.1 Đạt được</w:t>
      </w:r>
    </w:p>
    <w:p w14:paraId="3C9F9CA3" w14:textId="77777777" w:rsidR="00561B08" w:rsidRPr="00466BD7" w:rsidRDefault="00561B08" w:rsidP="00561B08">
      <w:pPr>
        <w:pStyle w:val="Heading3"/>
        <w:rPr>
          <w:rFonts w:cstheme="majorHAnsi"/>
        </w:rPr>
      </w:pPr>
      <w:r w:rsidRPr="00466BD7">
        <w:rPr>
          <w:rFonts w:cstheme="majorHAnsi"/>
        </w:rPr>
        <w:t>4.2.2 Không đạt được</w:t>
      </w:r>
    </w:p>
    <w:p w14:paraId="5248F227" w14:textId="15977C9B" w:rsidR="00B033E2" w:rsidRPr="00466BD7" w:rsidRDefault="00561B08" w:rsidP="00561B08">
      <w:pPr>
        <w:pStyle w:val="Heading3"/>
        <w:rPr>
          <w:rFonts w:cstheme="majorHAnsi"/>
        </w:rPr>
      </w:pPr>
      <w:r w:rsidRPr="00466BD7">
        <w:rPr>
          <w:rFonts w:cstheme="majorHAnsi"/>
        </w:rPr>
        <w:t>4.2.3 Hướng phát triển</w:t>
      </w:r>
    </w:p>
    <w:p w14:paraId="6F9411D5" w14:textId="77777777" w:rsidR="00B033E2" w:rsidRPr="00466BD7" w:rsidRDefault="00B033E2">
      <w:pPr>
        <w:rPr>
          <w:rFonts w:asciiTheme="majorHAnsi" w:eastAsiaTheme="majorEastAsia" w:hAnsiTheme="majorHAnsi" w:cstheme="majorHAnsi"/>
          <w:color w:val="1F4D78" w:themeColor="accent1" w:themeShade="7F"/>
          <w:sz w:val="24"/>
          <w:szCs w:val="24"/>
        </w:rPr>
      </w:pPr>
      <w:r w:rsidRPr="00466BD7">
        <w:rPr>
          <w:rFonts w:asciiTheme="majorHAnsi" w:hAnsiTheme="majorHAnsi" w:cstheme="majorHAnsi"/>
        </w:rPr>
        <w:br w:type="page"/>
      </w:r>
    </w:p>
    <w:p w14:paraId="4C05CD08" w14:textId="40AED7AB" w:rsidR="00B033E2" w:rsidRPr="00466BD7" w:rsidRDefault="00B033E2" w:rsidP="00B033E2">
      <w:pPr>
        <w:pStyle w:val="Heading1"/>
        <w:rPr>
          <w:rFonts w:cstheme="majorHAnsi"/>
          <w:lang w:val="en-US"/>
        </w:rPr>
      </w:pPr>
      <w:r w:rsidRPr="00466BD7">
        <w:rPr>
          <w:rFonts w:cstheme="majorHAnsi"/>
          <w:lang w:val="en-US"/>
        </w:rPr>
        <w:lastRenderedPageBreak/>
        <w:t>Tham khảo</w:t>
      </w:r>
    </w:p>
    <w:p w14:paraId="409834E2" w14:textId="3ABB0085" w:rsidR="005E0870" w:rsidRPr="005E0870" w:rsidRDefault="00B033E2">
      <w:pPr>
        <w:widowControl w:val="0"/>
        <w:autoSpaceDE w:val="0"/>
        <w:autoSpaceDN w:val="0"/>
        <w:adjustRightInd w:val="0"/>
        <w:spacing w:after="140" w:line="288" w:lineRule="auto"/>
        <w:rPr>
          <w:rFonts w:ascii="Times New Roman" w:hAnsi="Times New Roman" w:cs="Times New Roman"/>
          <w:noProof/>
          <w:szCs w:val="24"/>
        </w:rPr>
      </w:pPr>
      <w:r w:rsidRPr="00466BD7">
        <w:rPr>
          <w:rFonts w:asciiTheme="majorHAnsi" w:hAnsiTheme="majorHAnsi" w:cstheme="majorHAnsi"/>
          <w:lang w:val="en-US"/>
        </w:rPr>
        <w:fldChar w:fldCharType="begin" w:fldLock="1"/>
      </w:r>
      <w:r w:rsidRPr="00466BD7">
        <w:rPr>
          <w:rFonts w:asciiTheme="majorHAnsi" w:hAnsiTheme="majorHAnsi" w:cstheme="majorHAnsi"/>
          <w:lang w:val="en-US"/>
        </w:rPr>
        <w:instrText xml:space="preserve">ADDIN Mendeley Bibliography CSL_BIBLIOGRAPHY </w:instrText>
      </w:r>
      <w:r w:rsidRPr="00466BD7">
        <w:rPr>
          <w:rFonts w:asciiTheme="majorHAnsi" w:hAnsiTheme="majorHAnsi" w:cstheme="majorHAnsi"/>
          <w:lang w:val="en-US"/>
        </w:rPr>
        <w:fldChar w:fldCharType="separate"/>
      </w:r>
    </w:p>
    <w:p w14:paraId="2A31877D"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[1]</w:t>
      </w:r>
      <w:r w:rsidRPr="005E0870">
        <w:rPr>
          <w:rFonts w:ascii="Times New Roman" w:hAnsi="Times New Roman" w:cs="Times New Roman"/>
          <w:noProof/>
          <w:szCs w:val="24"/>
        </w:rPr>
        <w:tab/>
        <w:t>“Ghost Gimbals | Spaulding International Cinema.” [Online]. Available: http://ghostgimbals.com/collections/ghost-gimbals. [Accessed: 07-Nov-2015].</w:t>
      </w:r>
    </w:p>
    <w:p w14:paraId="49278187"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0BA0FDF3"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[2]</w:t>
      </w:r>
      <w:r w:rsidRPr="005E0870">
        <w:rPr>
          <w:rFonts w:ascii="Times New Roman" w:hAnsi="Times New Roman" w:cs="Times New Roman"/>
          <w:noProof/>
          <w:szCs w:val="24"/>
        </w:rPr>
        <w:tab/>
        <w:t>“AVR C Runtime Library - Summary [Savannah].” [Online]. Available: http://savannah.nongnu.org/projects/avr-libc/. [Accessed: 07-Nov-2015].</w:t>
      </w:r>
    </w:p>
    <w:p w14:paraId="3A3B07F4"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05ACE9B8"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[3]</w:t>
      </w:r>
      <w:r w:rsidRPr="005E0870">
        <w:rPr>
          <w:rFonts w:ascii="Times New Roman" w:hAnsi="Times New Roman" w:cs="Times New Roman"/>
          <w:noProof/>
          <w:szCs w:val="24"/>
        </w:rPr>
        <w:tab/>
        <w:t>Atmel Corporation, “Tips and Tricks to Optimize Your C Code for 8-bit AVR Microcontrollers,” p. 18, 2011.</w:t>
      </w:r>
    </w:p>
    <w:p w14:paraId="558EF5A9"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6873289D"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[4]</w:t>
      </w:r>
      <w:r w:rsidRPr="005E0870">
        <w:rPr>
          <w:rFonts w:ascii="Times New Roman" w:hAnsi="Times New Roman" w:cs="Times New Roman"/>
          <w:noProof/>
          <w:szCs w:val="24"/>
        </w:rPr>
        <w:tab/>
        <w:t>“FlashRamSize - ** Code Red Support Site **.” [Online]. Available: http://www.support.code-red-tech.com/CodeRedWiki/FlashRamSize. [Accessed: 07-Nov-2015].</w:t>
      </w:r>
    </w:p>
    <w:p w14:paraId="24E9EF2C"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3D89202F"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[5]</w:t>
      </w:r>
      <w:r w:rsidRPr="005E0870">
        <w:rPr>
          <w:rFonts w:ascii="Times New Roman" w:hAnsi="Times New Roman" w:cs="Times New Roman"/>
          <w:noProof/>
          <w:szCs w:val="24"/>
        </w:rPr>
        <w:tab/>
        <w:t>ATmel, “ATmega 6444/V,” pp. 1–376, 2012.</w:t>
      </w:r>
    </w:p>
    <w:p w14:paraId="50A48390"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52581902"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rPr>
      </w:pPr>
      <w:r w:rsidRPr="005E0870">
        <w:rPr>
          <w:rFonts w:ascii="Times New Roman" w:hAnsi="Times New Roman" w:cs="Times New Roman"/>
          <w:noProof/>
          <w:szCs w:val="24"/>
        </w:rPr>
        <w:t>[6]</w:t>
      </w:r>
      <w:r w:rsidRPr="005E0870">
        <w:rPr>
          <w:rFonts w:ascii="Times New Roman" w:hAnsi="Times New Roman" w:cs="Times New Roman"/>
          <w:noProof/>
          <w:szCs w:val="24"/>
        </w:rPr>
        <w:tab/>
      </w:r>
      <w:r w:rsidRPr="005E0870">
        <w:rPr>
          <w:rFonts w:ascii="Times New Roman" w:hAnsi="Times New Roman" w:cs="Times New Roman"/>
          <w:i/>
          <w:iCs/>
          <w:noProof/>
          <w:szCs w:val="24"/>
        </w:rPr>
        <w:t>EIA standard RS-232-C: Interface between Data Terminal Equipment and Data Communication Equipment Employing Serial Binary Data Interchange</w:t>
      </w:r>
      <w:r w:rsidRPr="005E0870">
        <w:rPr>
          <w:rFonts w:ascii="Times New Roman" w:hAnsi="Times New Roman" w:cs="Times New Roman"/>
          <w:noProof/>
          <w:szCs w:val="24"/>
        </w:rPr>
        <w:t>. Washington: Electronic Industries Association. Engineering Dept, 1969.</w:t>
      </w:r>
    </w:p>
    <w:p w14:paraId="09031F3F" w14:textId="388FFEE0" w:rsidR="00B033E2" w:rsidRPr="00466BD7" w:rsidRDefault="00B033E2" w:rsidP="00B033E2">
      <w:pPr>
        <w:rPr>
          <w:rFonts w:asciiTheme="majorHAnsi" w:hAnsiTheme="majorHAnsi" w:cstheme="majorHAnsi"/>
          <w:lang w:val="en-US"/>
        </w:rPr>
      </w:pPr>
      <w:r w:rsidRPr="00466BD7">
        <w:rPr>
          <w:rFonts w:asciiTheme="majorHAnsi" w:hAnsiTheme="majorHAnsi" w:cstheme="majorHAnsi"/>
          <w:lang w:val="en-US"/>
        </w:rPr>
        <w:fldChar w:fldCharType="end"/>
      </w:r>
    </w:p>
    <w:p w14:paraId="1E7D1C2E" w14:textId="77777777" w:rsidR="00B033E2" w:rsidRPr="00466BD7" w:rsidRDefault="00B033E2" w:rsidP="00B033E2">
      <w:pPr>
        <w:rPr>
          <w:rFonts w:asciiTheme="majorHAnsi" w:hAnsiTheme="majorHAnsi" w:cstheme="majorHAnsi"/>
          <w:lang w:val="en-US"/>
        </w:rPr>
      </w:pPr>
    </w:p>
    <w:p w14:paraId="11BF4101" w14:textId="05516F27" w:rsidR="00561B08" w:rsidRPr="00466BD7" w:rsidRDefault="00B033E2" w:rsidP="00B033E2">
      <w:pPr>
        <w:rPr>
          <w:rFonts w:asciiTheme="majorHAnsi" w:eastAsiaTheme="majorEastAsia" w:hAnsiTheme="majorHAnsi" w:cstheme="majorHAnsi"/>
          <w:color w:val="1F4D78" w:themeColor="accent1" w:themeShade="7F"/>
          <w:sz w:val="24"/>
          <w:szCs w:val="24"/>
        </w:rPr>
      </w:pPr>
      <w:r w:rsidRPr="00466BD7">
        <w:rPr>
          <w:rFonts w:asciiTheme="majorHAnsi" w:hAnsiTheme="majorHAnsi" w:cstheme="majorHAnsi"/>
        </w:rPr>
        <w:br w:type="page"/>
      </w:r>
    </w:p>
    <w:sectPr w:rsidR="00561B08" w:rsidRPr="00466BD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Võ Hữu Tài" w:date="2015-11-07T10:52:00Z" w:initials="VHT">
    <w:p w14:paraId="2F20A41B" w14:textId="77777777" w:rsidR="001A79A6" w:rsidRPr="00104033" w:rsidRDefault="001A79A6" w:rsidP="00094B26">
      <w:pPr>
        <w:pStyle w:val="CommentText"/>
        <w:rPr>
          <w:lang w:val="en-US"/>
        </w:rPr>
      </w:pPr>
      <w:r>
        <w:rPr>
          <w:rStyle w:val="CommentReference"/>
        </w:rPr>
        <w:annotationRef/>
      </w:r>
      <w:r>
        <w:rPr>
          <w:lang w:val="en-US"/>
        </w:rPr>
        <w:t>Tham khao datashet LM2576</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20A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C7E7A" w14:textId="77777777" w:rsidR="00CE377E" w:rsidRDefault="00CE377E" w:rsidP="004F170F">
      <w:pPr>
        <w:spacing w:after="0" w:line="240" w:lineRule="auto"/>
      </w:pPr>
      <w:r>
        <w:separator/>
      </w:r>
    </w:p>
  </w:endnote>
  <w:endnote w:type="continuationSeparator" w:id="0">
    <w:p w14:paraId="37BA166D" w14:textId="77777777" w:rsidR="00CE377E" w:rsidRDefault="00CE377E" w:rsidP="004F1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CEE13" w14:textId="77777777" w:rsidR="00CE377E" w:rsidRDefault="00CE377E" w:rsidP="004F170F">
      <w:pPr>
        <w:spacing w:after="0" w:line="240" w:lineRule="auto"/>
      </w:pPr>
      <w:r>
        <w:separator/>
      </w:r>
    </w:p>
  </w:footnote>
  <w:footnote w:type="continuationSeparator" w:id="0">
    <w:p w14:paraId="5DA7B58E" w14:textId="77777777" w:rsidR="00CE377E" w:rsidRDefault="00CE377E" w:rsidP="004F17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175C"/>
      </v:shape>
    </w:pict>
  </w:numPicBullet>
  <w:abstractNum w:abstractNumId="0" w15:restartNumberingAfterBreak="0">
    <w:nsid w:val="0C124C8A"/>
    <w:multiLevelType w:val="hybridMultilevel"/>
    <w:tmpl w:val="0C80DDEA"/>
    <w:lvl w:ilvl="0" w:tplc="BE682A6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D9965C6"/>
    <w:multiLevelType w:val="hybridMultilevel"/>
    <w:tmpl w:val="4CFA8B0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8A16CB2"/>
    <w:multiLevelType w:val="hybridMultilevel"/>
    <w:tmpl w:val="9794AFE4"/>
    <w:lvl w:ilvl="0" w:tplc="0798C27C">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2C5624E3"/>
    <w:multiLevelType w:val="hybridMultilevel"/>
    <w:tmpl w:val="DEAE3B70"/>
    <w:lvl w:ilvl="0" w:tplc="10307654">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4" w15:restartNumberingAfterBreak="0">
    <w:nsid w:val="2FD70DED"/>
    <w:multiLevelType w:val="hybridMultilevel"/>
    <w:tmpl w:val="02F2658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1B77A49"/>
    <w:multiLevelType w:val="hybridMultilevel"/>
    <w:tmpl w:val="1310AA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32C6BAB"/>
    <w:multiLevelType w:val="hybridMultilevel"/>
    <w:tmpl w:val="8C9480B0"/>
    <w:lvl w:ilvl="0" w:tplc="5AE460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7F5030A"/>
    <w:multiLevelType w:val="hybridMultilevel"/>
    <w:tmpl w:val="A2EE1E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4CE4536"/>
    <w:multiLevelType w:val="hybridMultilevel"/>
    <w:tmpl w:val="C24C7C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0FE6B79"/>
    <w:multiLevelType w:val="hybridMultilevel"/>
    <w:tmpl w:val="814241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46039BE"/>
    <w:multiLevelType w:val="hybridMultilevel"/>
    <w:tmpl w:val="E320DC0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5D3A50AB"/>
    <w:multiLevelType w:val="hybridMultilevel"/>
    <w:tmpl w:val="DC6C9F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5E47D56"/>
    <w:multiLevelType w:val="hybridMultilevel"/>
    <w:tmpl w:val="2E0838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5F57FA7"/>
    <w:multiLevelType w:val="hybridMultilevel"/>
    <w:tmpl w:val="B252929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7CBD2F56"/>
    <w:multiLevelType w:val="hybridMultilevel"/>
    <w:tmpl w:val="2BFE06E0"/>
    <w:lvl w:ilvl="0" w:tplc="042A0019">
      <w:start w:val="1"/>
      <w:numFmt w:val="lowerLetter"/>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180"/>
      </w:pPr>
      <w:rPr>
        <w:rFonts w:ascii="Courier New" w:hAnsi="Courier New" w:cs="Courier New" w:hint="default"/>
      </w:rPr>
    </w:lvl>
    <w:lvl w:ilvl="3" w:tplc="042A0005">
      <w:start w:val="1"/>
      <w:numFmt w:val="bullet"/>
      <w:lvlText w:val=""/>
      <w:lvlJc w:val="left"/>
      <w:pPr>
        <w:ind w:left="2880" w:hanging="360"/>
      </w:pPr>
      <w:rPr>
        <w:rFonts w:ascii="Wingdings" w:hAnsi="Wingdings"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10"/>
  </w:num>
  <w:num w:numId="3">
    <w:abstractNumId w:val="15"/>
  </w:num>
  <w:num w:numId="4">
    <w:abstractNumId w:val="4"/>
  </w:num>
  <w:num w:numId="5">
    <w:abstractNumId w:val="11"/>
  </w:num>
  <w:num w:numId="6">
    <w:abstractNumId w:val="9"/>
  </w:num>
  <w:num w:numId="7">
    <w:abstractNumId w:val="5"/>
  </w:num>
  <w:num w:numId="8">
    <w:abstractNumId w:val="7"/>
  </w:num>
  <w:num w:numId="9">
    <w:abstractNumId w:val="13"/>
  </w:num>
  <w:num w:numId="10">
    <w:abstractNumId w:val="1"/>
  </w:num>
  <w:num w:numId="11">
    <w:abstractNumId w:val="0"/>
  </w:num>
  <w:num w:numId="12">
    <w:abstractNumId w:val="3"/>
  </w:num>
  <w:num w:numId="13">
    <w:abstractNumId w:val="2"/>
  </w:num>
  <w:num w:numId="14">
    <w:abstractNumId w:val="6"/>
  </w:num>
  <w:num w:numId="15">
    <w:abstractNumId w:val="14"/>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õ Hữu Tài">
    <w15:presenceInfo w15:providerId="Windows Live" w15:userId="9e09c9e8618f1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80B"/>
    <w:rsid w:val="00017B09"/>
    <w:rsid w:val="00017D38"/>
    <w:rsid w:val="00021DB4"/>
    <w:rsid w:val="00027A63"/>
    <w:rsid w:val="0003217F"/>
    <w:rsid w:val="00074057"/>
    <w:rsid w:val="00085D1A"/>
    <w:rsid w:val="00086594"/>
    <w:rsid w:val="000900B1"/>
    <w:rsid w:val="00094B26"/>
    <w:rsid w:val="00094C3C"/>
    <w:rsid w:val="000D71CF"/>
    <w:rsid w:val="000E07BB"/>
    <w:rsid w:val="00104033"/>
    <w:rsid w:val="00106EFE"/>
    <w:rsid w:val="00117E1F"/>
    <w:rsid w:val="001251C1"/>
    <w:rsid w:val="0013664E"/>
    <w:rsid w:val="00140F7B"/>
    <w:rsid w:val="00145F1A"/>
    <w:rsid w:val="001569E6"/>
    <w:rsid w:val="00156E0D"/>
    <w:rsid w:val="00161A6D"/>
    <w:rsid w:val="00165871"/>
    <w:rsid w:val="001A467D"/>
    <w:rsid w:val="001A79A6"/>
    <w:rsid w:val="001B0F61"/>
    <w:rsid w:val="001D2BBD"/>
    <w:rsid w:val="001E50BF"/>
    <w:rsid w:val="001F4569"/>
    <w:rsid w:val="002246E1"/>
    <w:rsid w:val="002436A1"/>
    <w:rsid w:val="00277F99"/>
    <w:rsid w:val="002871D7"/>
    <w:rsid w:val="0029054F"/>
    <w:rsid w:val="002D5429"/>
    <w:rsid w:val="002E45DC"/>
    <w:rsid w:val="003042B1"/>
    <w:rsid w:val="003127E0"/>
    <w:rsid w:val="00313846"/>
    <w:rsid w:val="00337959"/>
    <w:rsid w:val="0036418F"/>
    <w:rsid w:val="00365191"/>
    <w:rsid w:val="003820E0"/>
    <w:rsid w:val="0038515C"/>
    <w:rsid w:val="00397D15"/>
    <w:rsid w:val="003B3C03"/>
    <w:rsid w:val="003B6FB2"/>
    <w:rsid w:val="004001E6"/>
    <w:rsid w:val="00400940"/>
    <w:rsid w:val="00406440"/>
    <w:rsid w:val="0041230B"/>
    <w:rsid w:val="004126C5"/>
    <w:rsid w:val="004263B1"/>
    <w:rsid w:val="004403B1"/>
    <w:rsid w:val="0045245A"/>
    <w:rsid w:val="004666AC"/>
    <w:rsid w:val="00466BD7"/>
    <w:rsid w:val="004B1F44"/>
    <w:rsid w:val="004D6F14"/>
    <w:rsid w:val="004D726F"/>
    <w:rsid w:val="004E2152"/>
    <w:rsid w:val="004F032A"/>
    <w:rsid w:val="004F170F"/>
    <w:rsid w:val="004F37F5"/>
    <w:rsid w:val="00501EFF"/>
    <w:rsid w:val="00536203"/>
    <w:rsid w:val="005477E9"/>
    <w:rsid w:val="005567BC"/>
    <w:rsid w:val="00561B08"/>
    <w:rsid w:val="00564CFF"/>
    <w:rsid w:val="00566C56"/>
    <w:rsid w:val="00593608"/>
    <w:rsid w:val="00594A1A"/>
    <w:rsid w:val="005C12B0"/>
    <w:rsid w:val="005E0870"/>
    <w:rsid w:val="005E11B5"/>
    <w:rsid w:val="005E6D4E"/>
    <w:rsid w:val="0061744D"/>
    <w:rsid w:val="00660E8E"/>
    <w:rsid w:val="006768F0"/>
    <w:rsid w:val="006C6E0D"/>
    <w:rsid w:val="006D16BA"/>
    <w:rsid w:val="006D60FA"/>
    <w:rsid w:val="006E0198"/>
    <w:rsid w:val="006F4894"/>
    <w:rsid w:val="00746F91"/>
    <w:rsid w:val="007A209B"/>
    <w:rsid w:val="007B187C"/>
    <w:rsid w:val="007D2BCB"/>
    <w:rsid w:val="007F56A4"/>
    <w:rsid w:val="0081209F"/>
    <w:rsid w:val="008215AD"/>
    <w:rsid w:val="008364C4"/>
    <w:rsid w:val="008404FA"/>
    <w:rsid w:val="008456C9"/>
    <w:rsid w:val="0085569E"/>
    <w:rsid w:val="0086601D"/>
    <w:rsid w:val="00871D7C"/>
    <w:rsid w:val="00875410"/>
    <w:rsid w:val="00876F1F"/>
    <w:rsid w:val="00877244"/>
    <w:rsid w:val="00886642"/>
    <w:rsid w:val="008B7F04"/>
    <w:rsid w:val="008C6325"/>
    <w:rsid w:val="008E50D0"/>
    <w:rsid w:val="00906544"/>
    <w:rsid w:val="00920DE3"/>
    <w:rsid w:val="00942EB2"/>
    <w:rsid w:val="009468A4"/>
    <w:rsid w:val="00981A0C"/>
    <w:rsid w:val="009B2A1D"/>
    <w:rsid w:val="009B3506"/>
    <w:rsid w:val="009B46C6"/>
    <w:rsid w:val="009C4F69"/>
    <w:rsid w:val="009D2192"/>
    <w:rsid w:val="00A21E38"/>
    <w:rsid w:val="00A247A7"/>
    <w:rsid w:val="00A2721B"/>
    <w:rsid w:val="00A458D1"/>
    <w:rsid w:val="00A54ACF"/>
    <w:rsid w:val="00A5606D"/>
    <w:rsid w:val="00A57DCC"/>
    <w:rsid w:val="00A64456"/>
    <w:rsid w:val="00A9512B"/>
    <w:rsid w:val="00AC4199"/>
    <w:rsid w:val="00B033E2"/>
    <w:rsid w:val="00B170C9"/>
    <w:rsid w:val="00B31C00"/>
    <w:rsid w:val="00B63958"/>
    <w:rsid w:val="00B81AA7"/>
    <w:rsid w:val="00B86DE1"/>
    <w:rsid w:val="00B90CB2"/>
    <w:rsid w:val="00B96798"/>
    <w:rsid w:val="00C05A4E"/>
    <w:rsid w:val="00C21AA1"/>
    <w:rsid w:val="00C93A3E"/>
    <w:rsid w:val="00C9600E"/>
    <w:rsid w:val="00CA6D9C"/>
    <w:rsid w:val="00CE377E"/>
    <w:rsid w:val="00CE48AC"/>
    <w:rsid w:val="00D029C1"/>
    <w:rsid w:val="00D03C9B"/>
    <w:rsid w:val="00D0634D"/>
    <w:rsid w:val="00D2245E"/>
    <w:rsid w:val="00D40771"/>
    <w:rsid w:val="00D41C3B"/>
    <w:rsid w:val="00D60348"/>
    <w:rsid w:val="00D64729"/>
    <w:rsid w:val="00D673FD"/>
    <w:rsid w:val="00D706F8"/>
    <w:rsid w:val="00D7470C"/>
    <w:rsid w:val="00D86620"/>
    <w:rsid w:val="00DD47FA"/>
    <w:rsid w:val="00DD7111"/>
    <w:rsid w:val="00DE76E5"/>
    <w:rsid w:val="00E02E81"/>
    <w:rsid w:val="00E07BBB"/>
    <w:rsid w:val="00E25372"/>
    <w:rsid w:val="00E47A99"/>
    <w:rsid w:val="00E55967"/>
    <w:rsid w:val="00E82F1B"/>
    <w:rsid w:val="00E86DAD"/>
    <w:rsid w:val="00E87EEB"/>
    <w:rsid w:val="00E930CC"/>
    <w:rsid w:val="00E9729A"/>
    <w:rsid w:val="00EB15F2"/>
    <w:rsid w:val="00EC15B9"/>
    <w:rsid w:val="00ED0499"/>
    <w:rsid w:val="00ED7410"/>
    <w:rsid w:val="00ED7CA2"/>
    <w:rsid w:val="00EF27B1"/>
    <w:rsid w:val="00F12BDA"/>
    <w:rsid w:val="00F15850"/>
    <w:rsid w:val="00F15F3F"/>
    <w:rsid w:val="00F203F0"/>
    <w:rsid w:val="00F21DD2"/>
    <w:rsid w:val="00F250CC"/>
    <w:rsid w:val="00F25594"/>
    <w:rsid w:val="00F260B7"/>
    <w:rsid w:val="00F27E53"/>
    <w:rsid w:val="00F3008E"/>
    <w:rsid w:val="00F34230"/>
    <w:rsid w:val="00F5680B"/>
    <w:rsid w:val="00F57C8A"/>
    <w:rsid w:val="00F95333"/>
    <w:rsid w:val="00FA1EE6"/>
    <w:rsid w:val="00FA6F19"/>
    <w:rsid w:val="00FC424B"/>
    <w:rsid w:val="00FD665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DE68"/>
  <w15:chartTrackingRefBased/>
  <w15:docId w15:val="{35970834-07C5-4BA1-834F-075586F09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46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5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15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6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15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15B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15B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B15F2"/>
    <w:pPr>
      <w:ind w:left="720"/>
      <w:contextualSpacing/>
    </w:pPr>
  </w:style>
  <w:style w:type="character" w:styleId="CommentReference">
    <w:name w:val="annotation reference"/>
    <w:basedOn w:val="DefaultParagraphFont"/>
    <w:uiPriority w:val="99"/>
    <w:semiHidden/>
    <w:unhideWhenUsed/>
    <w:rsid w:val="00104033"/>
    <w:rPr>
      <w:sz w:val="16"/>
      <w:szCs w:val="16"/>
    </w:rPr>
  </w:style>
  <w:style w:type="paragraph" w:styleId="CommentText">
    <w:name w:val="annotation text"/>
    <w:basedOn w:val="Normal"/>
    <w:link w:val="CommentTextChar"/>
    <w:uiPriority w:val="99"/>
    <w:semiHidden/>
    <w:unhideWhenUsed/>
    <w:rsid w:val="00104033"/>
    <w:pPr>
      <w:spacing w:line="240" w:lineRule="auto"/>
    </w:pPr>
    <w:rPr>
      <w:sz w:val="20"/>
      <w:szCs w:val="20"/>
    </w:rPr>
  </w:style>
  <w:style w:type="character" w:customStyle="1" w:styleId="CommentTextChar">
    <w:name w:val="Comment Text Char"/>
    <w:basedOn w:val="DefaultParagraphFont"/>
    <w:link w:val="CommentText"/>
    <w:uiPriority w:val="99"/>
    <w:semiHidden/>
    <w:rsid w:val="00104033"/>
    <w:rPr>
      <w:sz w:val="20"/>
      <w:szCs w:val="20"/>
    </w:rPr>
  </w:style>
  <w:style w:type="paragraph" w:styleId="CommentSubject">
    <w:name w:val="annotation subject"/>
    <w:basedOn w:val="CommentText"/>
    <w:next w:val="CommentText"/>
    <w:link w:val="CommentSubjectChar"/>
    <w:uiPriority w:val="99"/>
    <w:semiHidden/>
    <w:unhideWhenUsed/>
    <w:rsid w:val="00104033"/>
    <w:rPr>
      <w:b/>
      <w:bCs/>
    </w:rPr>
  </w:style>
  <w:style w:type="character" w:customStyle="1" w:styleId="CommentSubjectChar">
    <w:name w:val="Comment Subject Char"/>
    <w:basedOn w:val="CommentTextChar"/>
    <w:link w:val="CommentSubject"/>
    <w:uiPriority w:val="99"/>
    <w:semiHidden/>
    <w:rsid w:val="00104033"/>
    <w:rPr>
      <w:b/>
      <w:bCs/>
      <w:sz w:val="20"/>
      <w:szCs w:val="20"/>
    </w:rPr>
  </w:style>
  <w:style w:type="paragraph" w:styleId="BalloonText">
    <w:name w:val="Balloon Text"/>
    <w:basedOn w:val="Normal"/>
    <w:link w:val="BalloonTextChar"/>
    <w:uiPriority w:val="99"/>
    <w:semiHidden/>
    <w:unhideWhenUsed/>
    <w:rsid w:val="001040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033"/>
    <w:rPr>
      <w:rFonts w:ascii="Segoe UI" w:hAnsi="Segoe UI" w:cs="Segoe UI"/>
      <w:sz w:val="18"/>
      <w:szCs w:val="18"/>
    </w:rPr>
  </w:style>
  <w:style w:type="table" w:styleId="TableGrid">
    <w:name w:val="Table Grid"/>
    <w:basedOn w:val="TableNormal"/>
    <w:uiPriority w:val="39"/>
    <w:rsid w:val="00382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70F"/>
  </w:style>
  <w:style w:type="paragraph" w:styleId="Footer">
    <w:name w:val="footer"/>
    <w:basedOn w:val="Normal"/>
    <w:link w:val="FooterChar"/>
    <w:uiPriority w:val="99"/>
    <w:unhideWhenUsed/>
    <w:rsid w:val="004F1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70F"/>
  </w:style>
  <w:style w:type="character" w:customStyle="1" w:styleId="sc21">
    <w:name w:val="sc21"/>
    <w:basedOn w:val="DefaultParagraphFont"/>
    <w:rsid w:val="00CE48AC"/>
    <w:rPr>
      <w:rFonts w:ascii="Courier New" w:hAnsi="Courier New" w:cs="Courier New" w:hint="default"/>
      <w:color w:val="008000"/>
      <w:sz w:val="20"/>
      <w:szCs w:val="20"/>
    </w:rPr>
  </w:style>
  <w:style w:type="paragraph" w:customStyle="1" w:styleId="Hinh">
    <w:name w:val="Hinh"/>
    <w:basedOn w:val="ListParagraph"/>
    <w:link w:val="HinhChar"/>
    <w:qFormat/>
    <w:rsid w:val="00F15F3F"/>
    <w:pPr>
      <w:ind w:left="0"/>
      <w:jc w:val="center"/>
    </w:pPr>
    <w:rPr>
      <w:rFonts w:ascii="Times New Roman" w:eastAsiaTheme="minorHAnsi" w:hAnsi="Times New Roman" w:cs="Times New Roman"/>
      <w:i/>
      <w:sz w:val="26"/>
      <w:szCs w:val="26"/>
      <w:lang w:val="en-US" w:eastAsia="en-US"/>
    </w:rPr>
  </w:style>
  <w:style w:type="character" w:customStyle="1" w:styleId="HinhChar">
    <w:name w:val="Hinh Char"/>
    <w:basedOn w:val="DefaultParagraphFont"/>
    <w:link w:val="Hinh"/>
    <w:rsid w:val="00F15F3F"/>
    <w:rPr>
      <w:rFonts w:ascii="Times New Roman" w:eastAsiaTheme="minorHAnsi" w:hAnsi="Times New Roman" w:cs="Times New Roman"/>
      <w:i/>
      <w:sz w:val="26"/>
      <w:szCs w:val="26"/>
      <w:lang w:val="en-US" w:eastAsia="en-US"/>
    </w:rPr>
  </w:style>
  <w:style w:type="paragraph" w:customStyle="1" w:styleId="Noidung">
    <w:name w:val="Noi dung"/>
    <w:basedOn w:val="Normal"/>
    <w:qFormat/>
    <w:rsid w:val="00F15F3F"/>
    <w:pPr>
      <w:spacing w:before="120" w:after="0" w:line="360" w:lineRule="auto"/>
      <w:ind w:firstLine="369"/>
      <w:jc w:val="both"/>
    </w:pPr>
    <w:rPr>
      <w:rFonts w:ascii="Times New Roman" w:eastAsiaTheme="minorHAnsi" w:hAnsi="Times New Roman" w:cs="Times New Roman"/>
      <w:color w:val="000000" w:themeColor="text1"/>
      <w:sz w:val="26"/>
      <w:szCs w:val="26"/>
      <w:lang w:val="en-US" w:eastAsia="en-US"/>
    </w:rPr>
  </w:style>
  <w:style w:type="paragraph" w:customStyle="1" w:styleId="Bullet1">
    <w:name w:val="Bullet1"/>
    <w:basedOn w:val="ListParagraph"/>
    <w:qFormat/>
    <w:rsid w:val="00886642"/>
    <w:pPr>
      <w:numPr>
        <w:numId w:val="16"/>
      </w:numPr>
      <w:spacing w:before="120" w:after="0" w:line="360" w:lineRule="auto"/>
      <w:ind w:left="1021" w:hanging="454"/>
      <w:jc w:val="both"/>
    </w:pPr>
    <w:rPr>
      <w:rFonts w:ascii="Times New Roman" w:eastAsiaTheme="minorHAnsi" w:hAnsi="Times New Roman" w:cs="Times New Roman"/>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653373">
      <w:bodyDiv w:val="1"/>
      <w:marLeft w:val="0"/>
      <w:marRight w:val="0"/>
      <w:marTop w:val="0"/>
      <w:marBottom w:val="0"/>
      <w:divBdr>
        <w:top w:val="none" w:sz="0" w:space="0" w:color="auto"/>
        <w:left w:val="none" w:sz="0" w:space="0" w:color="auto"/>
        <w:bottom w:val="none" w:sz="0" w:space="0" w:color="auto"/>
        <w:right w:val="none" w:sz="0" w:space="0" w:color="auto"/>
      </w:divBdr>
      <w:divsChild>
        <w:div w:id="1184318989">
          <w:marLeft w:val="0"/>
          <w:marRight w:val="0"/>
          <w:marTop w:val="0"/>
          <w:marBottom w:val="0"/>
          <w:divBdr>
            <w:top w:val="none" w:sz="0" w:space="0" w:color="auto"/>
            <w:left w:val="none" w:sz="0" w:space="0" w:color="auto"/>
            <w:bottom w:val="none" w:sz="0" w:space="0" w:color="auto"/>
            <w:right w:val="none" w:sz="0" w:space="0" w:color="auto"/>
          </w:divBdr>
        </w:div>
        <w:div w:id="178939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5.wmf"/><Relationship Id="rId39" Type="http://schemas.openxmlformats.org/officeDocument/2006/relationships/image" Target="media/image22.wmf"/><Relationship Id="rId21" Type="http://schemas.openxmlformats.org/officeDocument/2006/relationships/image" Target="media/image12.wmf"/><Relationship Id="rId34" Type="http://schemas.openxmlformats.org/officeDocument/2006/relationships/image" Target="media/image19.wmf"/><Relationship Id="rId42" Type="http://schemas.openxmlformats.org/officeDocument/2006/relationships/oleObject" Target="embeddings/oleObject13.bin"/><Relationship Id="rId47" Type="http://schemas.openxmlformats.org/officeDocument/2006/relationships/image" Target="media/image26.wmf"/><Relationship Id="rId50" Type="http://schemas.openxmlformats.org/officeDocument/2006/relationships/oleObject" Target="embeddings/oleObject17.bin"/><Relationship Id="rId55" Type="http://schemas.openxmlformats.org/officeDocument/2006/relationships/image" Target="media/image30.png"/><Relationship Id="rId63" Type="http://schemas.openxmlformats.org/officeDocument/2006/relationships/image" Target="media/image35.gif"/><Relationship Id="rId68"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5.pn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image" Target="media/image21.wmf"/><Relationship Id="rId40" Type="http://schemas.openxmlformats.org/officeDocument/2006/relationships/oleObject" Target="embeddings/oleObject12.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image" Target="media/image33.gif"/><Relationship Id="rId66" Type="http://schemas.microsoft.com/office/2011/relationships/commentsExtended" Target="commentsExtended.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3.png"/><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image" Target="media/image27.wmf"/><Relationship Id="rId57" Type="http://schemas.openxmlformats.org/officeDocument/2006/relationships/image" Target="media/image32.png"/><Relationship Id="rId61" Type="http://schemas.openxmlformats.org/officeDocument/2006/relationships/image" Target="media/image34.gif"/><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33.png"/><Relationship Id="rId65" Type="http://schemas.openxmlformats.org/officeDocument/2006/relationships/comments" Target="comments.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10.bin"/><Relationship Id="rId43" Type="http://schemas.openxmlformats.org/officeDocument/2006/relationships/image" Target="media/image24.wmf"/><Relationship Id="rId48" Type="http://schemas.openxmlformats.org/officeDocument/2006/relationships/oleObject" Target="embeddings/oleObject16.bin"/><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39.jpeg"/><Relationship Id="rId8" Type="http://schemas.openxmlformats.org/officeDocument/2006/relationships/image" Target="media/image2.jpeg"/><Relationship Id="rId51" Type="http://schemas.openxmlformats.org/officeDocument/2006/relationships/image" Target="media/image28.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4.jpeg"/><Relationship Id="rId67" Type="http://schemas.openxmlformats.org/officeDocument/2006/relationships/image" Target="media/image37.jpeg"/><Relationship Id="rId20" Type="http://schemas.openxmlformats.org/officeDocument/2006/relationships/oleObject" Target="embeddings/oleObject3.bin"/><Relationship Id="rId41" Type="http://schemas.openxmlformats.org/officeDocument/2006/relationships/image" Target="media/image23.wmf"/><Relationship Id="rId54" Type="http://schemas.openxmlformats.org/officeDocument/2006/relationships/oleObject" Target="embeddings/oleObject19.bin"/><Relationship Id="rId62" Type="http://schemas.openxmlformats.org/officeDocument/2006/relationships/image" Target="media/image35.jpeg"/><Relationship Id="rId70"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20Huu%20Tai\AppData\Roaming\Microsoft\Templates\UI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22EFF-3A9D-4078-848A-9EC46C7B6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UIT.dotm</Template>
  <TotalTime>773</TotalTime>
  <Pages>22</Pages>
  <Words>4981</Words>
  <Characters>28392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Hữu Tài</dc:creator>
  <cp:keywords/>
  <dc:description/>
  <cp:lastModifiedBy>Võ Hữu Tài</cp:lastModifiedBy>
  <cp:revision>82</cp:revision>
  <dcterms:created xsi:type="dcterms:W3CDTF">2015-11-07T01:47:00Z</dcterms:created>
  <dcterms:modified xsi:type="dcterms:W3CDTF">2015-11-07T16:11:00Z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vohuutai27@gmail.com@www.mendeley.com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